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D2B" w:rsidRPr="009D435C" w:rsidRDefault="00771385" w:rsidP="006F2D2B">
      <w:pPr>
        <w:jc w:val="center"/>
        <w:rPr>
          <w:b/>
          <w:sz w:val="44"/>
          <w:szCs w:val="44"/>
          <w:lang w:eastAsia="zh-CN"/>
        </w:rPr>
      </w:pPr>
      <w:r w:rsidRPr="00771385">
        <w:rPr>
          <w:rFonts w:hint="eastAsia"/>
          <w:b/>
          <w:sz w:val="44"/>
          <w:szCs w:val="44"/>
          <w:lang w:eastAsia="zh-CN"/>
        </w:rPr>
        <w:t>系统运行环境采集检查和基础环境完工检查工具概要设计</w:t>
      </w:r>
    </w:p>
    <w:p w:rsidR="007544B2" w:rsidRPr="009D435C" w:rsidRDefault="007544B2" w:rsidP="007544B2">
      <w:pPr>
        <w:rPr>
          <w:lang w:eastAsia="zh-CN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4"/>
        <w:gridCol w:w="1021"/>
        <w:gridCol w:w="1771"/>
        <w:gridCol w:w="1559"/>
        <w:gridCol w:w="3827"/>
      </w:tblGrid>
      <w:tr w:rsidR="00D13D08" w:rsidRPr="009D435C" w:rsidTr="007B036E">
        <w:tc>
          <w:tcPr>
            <w:tcW w:w="964" w:type="dxa"/>
          </w:tcPr>
          <w:p w:rsidR="00D13D08" w:rsidRPr="009D435C" w:rsidRDefault="00D13D08" w:rsidP="009541F6">
            <w:pPr>
              <w:spacing w:before="60" w:after="60"/>
              <w:jc w:val="center"/>
              <w:rPr>
                <w:rFonts w:cs="Arial"/>
                <w:b/>
                <w:sz w:val="18"/>
                <w:lang w:eastAsia="zh-CN"/>
              </w:rPr>
            </w:pPr>
            <w:r w:rsidRPr="009D435C">
              <w:rPr>
                <w:rFonts w:cs="Arial"/>
                <w:b/>
                <w:sz w:val="18"/>
                <w:lang w:eastAsia="zh-CN"/>
              </w:rPr>
              <w:t>版本</w:t>
            </w:r>
          </w:p>
        </w:tc>
        <w:tc>
          <w:tcPr>
            <w:tcW w:w="1021" w:type="dxa"/>
          </w:tcPr>
          <w:p w:rsidR="00D13D08" w:rsidRPr="009D435C" w:rsidRDefault="00D13D08" w:rsidP="009541F6">
            <w:pPr>
              <w:spacing w:before="60" w:after="60"/>
              <w:jc w:val="center"/>
              <w:rPr>
                <w:rFonts w:cs="Arial"/>
                <w:b/>
                <w:sz w:val="18"/>
                <w:lang w:eastAsia="zh-CN"/>
              </w:rPr>
            </w:pPr>
            <w:r w:rsidRPr="009D435C">
              <w:rPr>
                <w:rFonts w:cs="Arial"/>
                <w:b/>
                <w:sz w:val="18"/>
                <w:lang w:eastAsia="zh-CN"/>
              </w:rPr>
              <w:t>状态</w:t>
            </w:r>
          </w:p>
        </w:tc>
        <w:tc>
          <w:tcPr>
            <w:tcW w:w="1771" w:type="dxa"/>
          </w:tcPr>
          <w:p w:rsidR="00D13D08" w:rsidRPr="009D435C" w:rsidRDefault="00D13D08" w:rsidP="009541F6">
            <w:pPr>
              <w:spacing w:before="60" w:after="60"/>
              <w:jc w:val="center"/>
              <w:rPr>
                <w:rFonts w:cs="Arial"/>
                <w:b/>
                <w:sz w:val="18"/>
                <w:lang w:eastAsia="zh-CN"/>
              </w:rPr>
            </w:pPr>
            <w:r w:rsidRPr="009D435C">
              <w:rPr>
                <w:rFonts w:cs="Arial"/>
                <w:b/>
                <w:sz w:val="18"/>
                <w:lang w:eastAsia="zh-CN"/>
              </w:rPr>
              <w:t>日期</w:t>
            </w:r>
          </w:p>
        </w:tc>
        <w:tc>
          <w:tcPr>
            <w:tcW w:w="1559" w:type="dxa"/>
          </w:tcPr>
          <w:p w:rsidR="00D13D08" w:rsidRPr="009D435C" w:rsidRDefault="00D13D08" w:rsidP="009541F6">
            <w:pPr>
              <w:spacing w:before="60" w:after="60"/>
              <w:jc w:val="center"/>
              <w:rPr>
                <w:rFonts w:cs="Arial"/>
                <w:b/>
                <w:sz w:val="18"/>
                <w:lang w:eastAsia="zh-CN"/>
              </w:rPr>
            </w:pPr>
            <w:r w:rsidRPr="009D435C">
              <w:rPr>
                <w:rFonts w:cs="Arial"/>
                <w:b/>
                <w:sz w:val="18"/>
                <w:lang w:eastAsia="zh-CN"/>
              </w:rPr>
              <w:t>负责人</w:t>
            </w:r>
          </w:p>
        </w:tc>
        <w:tc>
          <w:tcPr>
            <w:tcW w:w="3827" w:type="dxa"/>
          </w:tcPr>
          <w:p w:rsidR="00D13D08" w:rsidRPr="009D435C" w:rsidRDefault="00D13D08" w:rsidP="009541F6">
            <w:pPr>
              <w:spacing w:before="60" w:after="60"/>
              <w:jc w:val="center"/>
              <w:rPr>
                <w:rFonts w:cs="Arial"/>
                <w:b/>
                <w:sz w:val="18"/>
                <w:lang w:eastAsia="zh-CN"/>
              </w:rPr>
            </w:pPr>
            <w:r w:rsidRPr="009D435C">
              <w:rPr>
                <w:rFonts w:cs="Arial"/>
                <w:b/>
                <w:sz w:val="18"/>
                <w:lang w:eastAsia="zh-CN"/>
              </w:rPr>
              <w:t>更改原</w:t>
            </w:r>
            <w:r w:rsidR="008F3017" w:rsidRPr="009D435C">
              <w:rPr>
                <w:rFonts w:cs="Arial" w:hint="eastAsia"/>
                <w:b/>
                <w:sz w:val="18"/>
                <w:lang w:eastAsia="zh-CN"/>
              </w:rPr>
              <w:t>因</w:t>
            </w:r>
          </w:p>
        </w:tc>
      </w:tr>
      <w:tr w:rsidR="00B34F85" w:rsidRPr="009D435C" w:rsidTr="007B036E">
        <w:tc>
          <w:tcPr>
            <w:tcW w:w="964" w:type="dxa"/>
          </w:tcPr>
          <w:p w:rsidR="00B34F85" w:rsidRPr="009D435C" w:rsidRDefault="00F140C1" w:rsidP="00B34F85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/>
                <w:lang w:eastAsia="zh-CN"/>
              </w:rPr>
              <w:t>0.9</w:t>
            </w:r>
          </w:p>
        </w:tc>
        <w:tc>
          <w:tcPr>
            <w:tcW w:w="1021" w:type="dxa"/>
          </w:tcPr>
          <w:p w:rsidR="00B34F85" w:rsidRPr="009D435C" w:rsidRDefault="008370AE" w:rsidP="00B34F85">
            <w:pPr>
              <w:spacing w:before="60" w:after="60"/>
              <w:rPr>
                <w:rFonts w:cs="Arial"/>
                <w:lang w:eastAsia="zh-CN"/>
              </w:rPr>
            </w:pPr>
            <w:r w:rsidRPr="009D435C">
              <w:rPr>
                <w:rFonts w:cs="Arial" w:hint="eastAsia"/>
                <w:lang w:eastAsia="zh-CN"/>
              </w:rPr>
              <w:t>新建</w:t>
            </w:r>
          </w:p>
        </w:tc>
        <w:tc>
          <w:tcPr>
            <w:tcW w:w="1771" w:type="dxa"/>
          </w:tcPr>
          <w:p w:rsidR="00B34F85" w:rsidRPr="009D435C" w:rsidRDefault="00C0656E" w:rsidP="00C0656E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2023-</w:t>
            </w:r>
            <w:r>
              <w:rPr>
                <w:rFonts w:cs="Arial"/>
                <w:lang w:eastAsia="zh-CN"/>
              </w:rPr>
              <w:t>11</w:t>
            </w:r>
            <w:r w:rsidR="00D372C2">
              <w:rPr>
                <w:rFonts w:cs="Arial" w:hint="eastAsia"/>
                <w:lang w:eastAsia="zh-CN"/>
              </w:rPr>
              <w:t>-0</w:t>
            </w:r>
            <w:r>
              <w:rPr>
                <w:rFonts w:cs="Arial"/>
                <w:lang w:eastAsia="zh-CN"/>
              </w:rPr>
              <w:t>8</w:t>
            </w:r>
          </w:p>
        </w:tc>
        <w:tc>
          <w:tcPr>
            <w:tcW w:w="1559" w:type="dxa"/>
          </w:tcPr>
          <w:p w:rsidR="00B34F85" w:rsidRPr="009D435C" w:rsidRDefault="00956425" w:rsidP="00956425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王寒</w:t>
            </w:r>
          </w:p>
        </w:tc>
        <w:tc>
          <w:tcPr>
            <w:tcW w:w="3827" w:type="dxa"/>
          </w:tcPr>
          <w:p w:rsidR="00B34F85" w:rsidRPr="009D435C" w:rsidRDefault="00B34F85" w:rsidP="00B34F85">
            <w:pPr>
              <w:spacing w:before="60" w:after="60"/>
              <w:rPr>
                <w:rFonts w:cs="Arial"/>
                <w:lang w:eastAsia="zh-CN"/>
              </w:rPr>
            </w:pPr>
          </w:p>
        </w:tc>
      </w:tr>
      <w:tr w:rsidR="00B34F85" w:rsidRPr="009D435C" w:rsidTr="007B036E">
        <w:tc>
          <w:tcPr>
            <w:tcW w:w="964" w:type="dxa"/>
          </w:tcPr>
          <w:p w:rsidR="00B34F85" w:rsidRPr="009D435C" w:rsidRDefault="00706D67" w:rsidP="00B34F85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0</w:t>
            </w:r>
            <w:r>
              <w:rPr>
                <w:rFonts w:cs="Arial"/>
                <w:lang w:eastAsia="zh-CN"/>
              </w:rPr>
              <w:t>.9.1</w:t>
            </w:r>
          </w:p>
        </w:tc>
        <w:tc>
          <w:tcPr>
            <w:tcW w:w="1021" w:type="dxa"/>
          </w:tcPr>
          <w:p w:rsidR="00B34F85" w:rsidRPr="009D435C" w:rsidRDefault="00706D67" w:rsidP="00B34F85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修改</w:t>
            </w:r>
          </w:p>
        </w:tc>
        <w:tc>
          <w:tcPr>
            <w:tcW w:w="1771" w:type="dxa"/>
          </w:tcPr>
          <w:p w:rsidR="00B34F85" w:rsidRPr="009D435C" w:rsidRDefault="00706D67" w:rsidP="00363CE0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2</w:t>
            </w:r>
            <w:r>
              <w:rPr>
                <w:rFonts w:cs="Arial"/>
                <w:lang w:eastAsia="zh-CN"/>
              </w:rPr>
              <w:t>023-11-</w:t>
            </w:r>
            <w:r w:rsidR="004863C0">
              <w:rPr>
                <w:rFonts w:cs="Arial"/>
                <w:lang w:eastAsia="zh-CN"/>
              </w:rPr>
              <w:t>10</w:t>
            </w:r>
          </w:p>
        </w:tc>
        <w:tc>
          <w:tcPr>
            <w:tcW w:w="1559" w:type="dxa"/>
          </w:tcPr>
          <w:p w:rsidR="00B34F85" w:rsidRPr="009D435C" w:rsidRDefault="00706D67" w:rsidP="00B34F85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王寒</w:t>
            </w:r>
          </w:p>
        </w:tc>
        <w:tc>
          <w:tcPr>
            <w:tcW w:w="3827" w:type="dxa"/>
          </w:tcPr>
          <w:p w:rsidR="00B34F85" w:rsidRPr="009D435C" w:rsidRDefault="00706D67" w:rsidP="001F5D36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增加名词约定</w:t>
            </w:r>
            <w:r w:rsidR="00757E53">
              <w:rPr>
                <w:rFonts w:cs="Arial" w:hint="eastAsia"/>
                <w:lang w:eastAsia="zh-CN"/>
              </w:rPr>
              <w:t>，主配置文件设计细化，</w:t>
            </w:r>
            <w:r w:rsidR="00EE089F">
              <w:rPr>
                <w:rFonts w:cs="Arial" w:hint="eastAsia"/>
                <w:lang w:eastAsia="zh-CN"/>
              </w:rPr>
              <w:t>增加版本号说明</w:t>
            </w:r>
            <w:r w:rsidR="000305E2">
              <w:rPr>
                <w:rFonts w:cs="Arial" w:hint="eastAsia"/>
                <w:lang w:eastAsia="zh-CN"/>
              </w:rPr>
              <w:t>，</w:t>
            </w:r>
            <w:r w:rsidR="00EC2A57">
              <w:rPr>
                <w:rFonts w:cs="Arial" w:hint="eastAsia"/>
                <w:lang w:eastAsia="zh-CN"/>
              </w:rPr>
              <w:t>增加</w:t>
            </w:r>
            <w:r w:rsidR="00EC2A57">
              <w:rPr>
                <w:rFonts w:cs="Arial" w:hint="eastAsia"/>
                <w:lang w:eastAsia="zh-CN"/>
              </w:rPr>
              <w:t xml:space="preserve"> </w:t>
            </w:r>
            <w:r w:rsidR="00EC2A57">
              <w:rPr>
                <w:rFonts w:cs="Arial"/>
                <w:lang w:eastAsia="zh-CN"/>
              </w:rPr>
              <w:t xml:space="preserve">ini </w:t>
            </w:r>
            <w:r w:rsidR="00EC2A57">
              <w:rPr>
                <w:rFonts w:cs="Arial" w:hint="eastAsia"/>
                <w:lang w:eastAsia="zh-CN"/>
              </w:rPr>
              <w:t>格式说明</w:t>
            </w:r>
          </w:p>
        </w:tc>
      </w:tr>
      <w:tr w:rsidR="00D13D08" w:rsidRPr="009D435C" w:rsidTr="007B036E">
        <w:tc>
          <w:tcPr>
            <w:tcW w:w="964" w:type="dxa"/>
          </w:tcPr>
          <w:p w:rsidR="00D13D08" w:rsidRPr="009D435C" w:rsidRDefault="007B5557" w:rsidP="00814C60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0</w:t>
            </w:r>
            <w:r>
              <w:rPr>
                <w:rFonts w:cs="Arial"/>
                <w:lang w:eastAsia="zh-CN"/>
              </w:rPr>
              <w:t>.9.2</w:t>
            </w:r>
          </w:p>
        </w:tc>
        <w:tc>
          <w:tcPr>
            <w:tcW w:w="1021" w:type="dxa"/>
          </w:tcPr>
          <w:p w:rsidR="00D13D08" w:rsidRPr="009D435C" w:rsidRDefault="007B5557" w:rsidP="00814C60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修改</w:t>
            </w:r>
          </w:p>
        </w:tc>
        <w:tc>
          <w:tcPr>
            <w:tcW w:w="1771" w:type="dxa"/>
          </w:tcPr>
          <w:p w:rsidR="00D13D08" w:rsidRPr="009D435C" w:rsidRDefault="007B5557" w:rsidP="00814C60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2</w:t>
            </w:r>
            <w:r>
              <w:rPr>
                <w:rFonts w:cs="Arial"/>
                <w:lang w:eastAsia="zh-CN"/>
              </w:rPr>
              <w:t>023-11-13</w:t>
            </w:r>
          </w:p>
        </w:tc>
        <w:tc>
          <w:tcPr>
            <w:tcW w:w="1559" w:type="dxa"/>
          </w:tcPr>
          <w:p w:rsidR="00D13D08" w:rsidRPr="009D435C" w:rsidRDefault="007B5557" w:rsidP="00814C60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王寒</w:t>
            </w:r>
          </w:p>
        </w:tc>
        <w:tc>
          <w:tcPr>
            <w:tcW w:w="3827" w:type="dxa"/>
          </w:tcPr>
          <w:p w:rsidR="00D13D08" w:rsidRPr="009D435C" w:rsidRDefault="007B5557" w:rsidP="00814C60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增加模块命名规范</w:t>
            </w:r>
          </w:p>
        </w:tc>
      </w:tr>
      <w:tr w:rsidR="00172A21" w:rsidRPr="009D435C" w:rsidTr="007B036E">
        <w:tc>
          <w:tcPr>
            <w:tcW w:w="964" w:type="dxa"/>
          </w:tcPr>
          <w:p w:rsidR="00172A21" w:rsidRDefault="00172A21" w:rsidP="00814C60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0</w:t>
            </w:r>
            <w:r>
              <w:rPr>
                <w:rFonts w:cs="Arial"/>
                <w:lang w:eastAsia="zh-CN"/>
              </w:rPr>
              <w:t>.9.3</w:t>
            </w:r>
          </w:p>
        </w:tc>
        <w:tc>
          <w:tcPr>
            <w:tcW w:w="1021" w:type="dxa"/>
          </w:tcPr>
          <w:p w:rsidR="00172A21" w:rsidRDefault="00172A21" w:rsidP="00814C60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修改</w:t>
            </w:r>
          </w:p>
        </w:tc>
        <w:tc>
          <w:tcPr>
            <w:tcW w:w="1771" w:type="dxa"/>
          </w:tcPr>
          <w:p w:rsidR="00172A21" w:rsidRDefault="00172A21" w:rsidP="00814C60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2</w:t>
            </w:r>
            <w:r>
              <w:rPr>
                <w:rFonts w:cs="Arial"/>
                <w:lang w:eastAsia="zh-CN"/>
              </w:rPr>
              <w:t>023-12-06</w:t>
            </w:r>
          </w:p>
        </w:tc>
        <w:tc>
          <w:tcPr>
            <w:tcW w:w="1559" w:type="dxa"/>
          </w:tcPr>
          <w:p w:rsidR="00172A21" w:rsidRDefault="00172A21" w:rsidP="00814C60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王寒</w:t>
            </w:r>
          </w:p>
        </w:tc>
        <w:tc>
          <w:tcPr>
            <w:tcW w:w="3827" w:type="dxa"/>
          </w:tcPr>
          <w:p w:rsidR="00172A21" w:rsidRDefault="00172A21" w:rsidP="00814C60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增加入口脚本导出环境变量和函数说明</w:t>
            </w:r>
          </w:p>
        </w:tc>
      </w:tr>
      <w:tr w:rsidR="00C8145F" w:rsidRPr="00C8145F" w:rsidTr="007B036E">
        <w:tc>
          <w:tcPr>
            <w:tcW w:w="964" w:type="dxa"/>
          </w:tcPr>
          <w:p w:rsidR="00C8145F" w:rsidRDefault="00C8145F" w:rsidP="00814C60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1</w:t>
            </w:r>
            <w:r>
              <w:rPr>
                <w:rFonts w:cs="Arial"/>
                <w:lang w:eastAsia="zh-CN"/>
              </w:rPr>
              <w:t>.0.0</w:t>
            </w:r>
          </w:p>
        </w:tc>
        <w:tc>
          <w:tcPr>
            <w:tcW w:w="1021" w:type="dxa"/>
          </w:tcPr>
          <w:p w:rsidR="00C8145F" w:rsidRDefault="00C8145F" w:rsidP="00814C60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修改</w:t>
            </w:r>
          </w:p>
        </w:tc>
        <w:tc>
          <w:tcPr>
            <w:tcW w:w="1771" w:type="dxa"/>
          </w:tcPr>
          <w:p w:rsidR="00C8145F" w:rsidRDefault="00C8145F" w:rsidP="00814C60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/>
                <w:lang w:eastAsia="zh-CN"/>
              </w:rPr>
              <w:t>2024-0</w:t>
            </w:r>
            <w:r w:rsidR="003A7A83">
              <w:rPr>
                <w:rFonts w:cs="Arial"/>
                <w:lang w:eastAsia="zh-CN"/>
              </w:rPr>
              <w:t>2-05</w:t>
            </w:r>
          </w:p>
        </w:tc>
        <w:tc>
          <w:tcPr>
            <w:tcW w:w="1559" w:type="dxa"/>
          </w:tcPr>
          <w:p w:rsidR="00C8145F" w:rsidRDefault="00C8145F" w:rsidP="00814C60">
            <w:pPr>
              <w:spacing w:before="60" w:after="6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王寒</w:t>
            </w:r>
          </w:p>
        </w:tc>
        <w:tc>
          <w:tcPr>
            <w:tcW w:w="3827" w:type="dxa"/>
          </w:tcPr>
          <w:p w:rsidR="004C1A33" w:rsidRDefault="004C1A33" w:rsidP="00BF6328">
            <w:pPr>
              <w:pStyle w:val="af0"/>
              <w:numPr>
                <w:ilvl w:val="0"/>
                <w:numId w:val="34"/>
              </w:numPr>
              <w:spacing w:before="60" w:after="60"/>
              <w:ind w:firstLineChars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工具更名为“</w:t>
            </w:r>
            <w:r w:rsidR="00BF6328" w:rsidRPr="0005206F">
              <w:rPr>
                <w:rFonts w:cs="Arial" w:hint="eastAsia"/>
                <w:b/>
                <w:lang w:eastAsia="zh-CN"/>
              </w:rPr>
              <w:t>系统运行环境采集检查和基础环境完工检查工具</w:t>
            </w:r>
            <w:r>
              <w:rPr>
                <w:rFonts w:cs="Arial" w:hint="eastAsia"/>
                <w:lang w:eastAsia="zh-CN"/>
              </w:rPr>
              <w:t>”</w:t>
            </w:r>
          </w:p>
          <w:p w:rsidR="00655B2D" w:rsidRDefault="00655B2D" w:rsidP="00BF6328">
            <w:pPr>
              <w:pStyle w:val="af0"/>
              <w:numPr>
                <w:ilvl w:val="0"/>
                <w:numId w:val="34"/>
              </w:numPr>
              <w:spacing w:before="60" w:after="60"/>
              <w:ind w:firstLineChars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增加基础环境完工检查</w:t>
            </w:r>
            <w:r w:rsidR="007D6830">
              <w:rPr>
                <w:rFonts w:cs="Arial" w:hint="eastAsia"/>
                <w:lang w:eastAsia="zh-CN"/>
              </w:rPr>
              <w:t>工具</w:t>
            </w:r>
            <w:r>
              <w:rPr>
                <w:rFonts w:cs="Arial" w:hint="eastAsia"/>
                <w:lang w:eastAsia="zh-CN"/>
              </w:rPr>
              <w:t>背景</w:t>
            </w:r>
          </w:p>
          <w:p w:rsidR="002B1227" w:rsidRPr="00863A30" w:rsidRDefault="002B1227" w:rsidP="00863A30">
            <w:pPr>
              <w:pStyle w:val="af0"/>
              <w:numPr>
                <w:ilvl w:val="0"/>
                <w:numId w:val="34"/>
              </w:numPr>
              <w:spacing w:before="60" w:after="60"/>
              <w:ind w:firstLineChars="0"/>
              <w:rPr>
                <w:rFonts w:cs="Arial"/>
                <w:lang w:eastAsia="zh-CN"/>
              </w:rPr>
            </w:pPr>
            <w:r w:rsidRPr="00863A30">
              <w:rPr>
                <w:rFonts w:cs="Arial" w:hint="eastAsia"/>
                <w:lang w:eastAsia="zh-CN"/>
              </w:rPr>
              <w:t>增加批量调度，汇总结果设计</w:t>
            </w:r>
          </w:p>
          <w:p w:rsidR="00D27E46" w:rsidRDefault="00D27E46" w:rsidP="00863A30">
            <w:pPr>
              <w:pStyle w:val="af0"/>
              <w:numPr>
                <w:ilvl w:val="0"/>
                <w:numId w:val="34"/>
              </w:numPr>
              <w:spacing w:before="60" w:after="60"/>
              <w:ind w:firstLineChars="0"/>
              <w:rPr>
                <w:rFonts w:cs="Arial"/>
                <w:lang w:eastAsia="zh-CN"/>
              </w:rPr>
            </w:pPr>
            <w:r w:rsidRPr="00863A30">
              <w:rPr>
                <w:rFonts w:cs="Arial" w:hint="eastAsia"/>
                <w:lang w:eastAsia="zh-CN"/>
              </w:rPr>
              <w:t>增加</w:t>
            </w:r>
            <w:r w:rsidR="00BF73E6" w:rsidRPr="00863A30">
              <w:rPr>
                <w:rFonts w:cs="Arial" w:hint="eastAsia"/>
                <w:lang w:eastAsia="zh-CN"/>
              </w:rPr>
              <w:t xml:space="preserve"> </w:t>
            </w:r>
            <w:r w:rsidRPr="00863A30">
              <w:rPr>
                <w:rFonts w:cs="Arial" w:hint="eastAsia"/>
                <w:lang w:eastAsia="zh-CN"/>
              </w:rPr>
              <w:t>"</w:t>
            </w:r>
            <w:r w:rsidRPr="00863A30">
              <w:rPr>
                <w:rFonts w:ascii="宋体" w:hAnsi="宋体" w:hint="eastAsia"/>
                <w:sz w:val="18"/>
                <w:szCs w:val="18"/>
                <w:lang w:eastAsia="zh-CN"/>
              </w:rPr>
              <w:t>L</w:t>
            </w:r>
            <w:r w:rsidRPr="00863A30">
              <w:rPr>
                <w:rFonts w:ascii="宋体" w:hAnsi="宋体"/>
                <w:sz w:val="18"/>
                <w:szCs w:val="18"/>
                <w:lang w:eastAsia="zh-CN"/>
              </w:rPr>
              <w:t>OGDELIVERY</w:t>
            </w:r>
            <w:r w:rsidRPr="00863A30">
              <w:rPr>
                <w:rFonts w:cs="Arial" w:hint="eastAsia"/>
                <w:lang w:eastAsia="zh-CN"/>
              </w:rPr>
              <w:t>"</w:t>
            </w:r>
            <w:r w:rsidRPr="00863A30">
              <w:rPr>
                <w:rFonts w:cs="Arial"/>
                <w:lang w:eastAsia="zh-CN"/>
              </w:rPr>
              <w:t xml:space="preserve"> </w:t>
            </w:r>
            <w:r w:rsidRPr="00863A30">
              <w:rPr>
                <w:rFonts w:cs="Arial" w:hint="eastAsia"/>
                <w:lang w:eastAsia="zh-CN"/>
              </w:rPr>
              <w:t>函数说明</w:t>
            </w:r>
          </w:p>
          <w:p w:rsidR="00080329" w:rsidRDefault="00080329" w:rsidP="00863A30">
            <w:pPr>
              <w:pStyle w:val="af0"/>
              <w:numPr>
                <w:ilvl w:val="0"/>
                <w:numId w:val="34"/>
              </w:numPr>
              <w:spacing w:before="60" w:after="60"/>
              <w:ind w:firstLineChars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对</w:t>
            </w:r>
            <w:r>
              <w:rPr>
                <w:rFonts w:cs="Arial" w:hint="eastAsia"/>
                <w:lang w:eastAsia="zh-CN"/>
              </w:rPr>
              <w:t xml:space="preserve"> </w:t>
            </w:r>
            <w:r>
              <w:rPr>
                <w:rFonts w:cs="Arial"/>
                <w:lang w:eastAsia="zh-CN"/>
              </w:rPr>
              <w:t xml:space="preserve">ini </w:t>
            </w:r>
            <w:r>
              <w:rPr>
                <w:rFonts w:cs="Arial" w:hint="eastAsia"/>
                <w:lang w:eastAsia="zh-CN"/>
              </w:rPr>
              <w:t>格式的大小写敏感增加约束</w:t>
            </w:r>
            <w:r w:rsidR="00875881">
              <w:rPr>
                <w:rFonts w:cs="Arial" w:hint="eastAsia"/>
                <w:lang w:eastAsia="zh-CN"/>
              </w:rPr>
              <w:t>要求</w:t>
            </w:r>
          </w:p>
          <w:p w:rsidR="00513464" w:rsidRPr="00863A30" w:rsidRDefault="00513464" w:rsidP="00863A30">
            <w:pPr>
              <w:pStyle w:val="af0"/>
              <w:numPr>
                <w:ilvl w:val="0"/>
                <w:numId w:val="34"/>
              </w:numPr>
              <w:spacing w:before="60" w:after="60"/>
              <w:ind w:firstLineChars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工具合并入技术支持工具集“</w:t>
            </w:r>
            <w:r>
              <w:rPr>
                <w:rFonts w:cs="Arial" w:hint="eastAsia"/>
                <w:lang w:eastAsia="zh-CN"/>
              </w:rPr>
              <w:t>tsc</w:t>
            </w:r>
            <w:r>
              <w:rPr>
                <w:rFonts w:cs="Arial"/>
                <w:lang w:eastAsia="zh-CN"/>
              </w:rPr>
              <w:t>_tools</w:t>
            </w:r>
            <w:r>
              <w:rPr>
                <w:rFonts w:cs="Arial" w:hint="eastAsia"/>
                <w:lang w:eastAsia="zh-CN"/>
              </w:rPr>
              <w:t>”</w:t>
            </w:r>
          </w:p>
        </w:tc>
      </w:tr>
    </w:tbl>
    <w:p w:rsidR="000A38A6" w:rsidRPr="009D435C" w:rsidRDefault="000A38A6" w:rsidP="00D13D08">
      <w:pPr>
        <w:spacing w:before="60" w:after="60"/>
        <w:rPr>
          <w:rFonts w:cs="Arial"/>
          <w:lang w:eastAsia="zh-CN"/>
        </w:rPr>
      </w:pPr>
    </w:p>
    <w:p w:rsidR="003F4DB8" w:rsidRPr="009D435C" w:rsidRDefault="003F4DB8" w:rsidP="006843EB">
      <w:pPr>
        <w:rPr>
          <w:lang w:eastAsia="zh-CN"/>
        </w:rPr>
      </w:pPr>
    </w:p>
    <w:p w:rsidR="0033162C" w:rsidRDefault="00D7500D" w:rsidP="00D372C2">
      <w:pPr>
        <w:pStyle w:val="1"/>
        <w:rPr>
          <w:lang w:eastAsia="zh-CN"/>
        </w:rPr>
      </w:pPr>
      <w:r w:rsidRPr="009D435C">
        <w:rPr>
          <w:lang w:eastAsia="zh-CN"/>
        </w:rPr>
        <w:br w:type="page"/>
      </w:r>
      <w:r w:rsidR="00D372C2">
        <w:rPr>
          <w:rFonts w:hint="eastAsia"/>
          <w:lang w:eastAsia="zh-CN"/>
        </w:rPr>
        <w:lastRenderedPageBreak/>
        <w:t>文档目的</w:t>
      </w:r>
    </w:p>
    <w:p w:rsidR="00D372C2" w:rsidRDefault="00D372C2" w:rsidP="00E26E33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介绍</w:t>
      </w:r>
      <w:r w:rsidR="00577ED4" w:rsidRPr="00E66A3F">
        <w:rPr>
          <w:rFonts w:hint="eastAsia"/>
          <w:b/>
          <w:lang w:eastAsia="zh-CN"/>
        </w:rPr>
        <w:t>系统运行环境采集检查和基础环境完工检查工具</w:t>
      </w:r>
      <w:r>
        <w:rPr>
          <w:lang w:eastAsia="zh-CN"/>
        </w:rPr>
        <w:t>概要设计</w:t>
      </w:r>
    </w:p>
    <w:p w:rsidR="00D372C2" w:rsidRDefault="00D372C2" w:rsidP="00D372C2">
      <w:pPr>
        <w:pStyle w:val="1"/>
        <w:rPr>
          <w:lang w:eastAsia="zh-CN"/>
        </w:rPr>
      </w:pPr>
      <w:r>
        <w:rPr>
          <w:rFonts w:hint="eastAsia"/>
          <w:lang w:eastAsia="zh-CN"/>
        </w:rPr>
        <w:t>背景</w:t>
      </w:r>
    </w:p>
    <w:p w:rsidR="00A83F9B" w:rsidRDefault="00781ADA" w:rsidP="002943E5">
      <w:pPr>
        <w:pStyle w:val="2"/>
        <w:rPr>
          <w:lang w:eastAsia="zh-CN"/>
        </w:rPr>
      </w:pPr>
      <w:r w:rsidRPr="002943E5">
        <w:rPr>
          <w:rFonts w:hint="eastAsia"/>
          <w:lang w:eastAsia="zh-CN"/>
        </w:rPr>
        <w:t>系统运行环境采集检查</w:t>
      </w:r>
    </w:p>
    <w:p w:rsidR="00500B69" w:rsidRDefault="0056124B" w:rsidP="00D372C2">
      <w:pPr>
        <w:ind w:firstLineChars="200" w:firstLine="440"/>
        <w:rPr>
          <w:lang w:eastAsia="zh-CN"/>
        </w:rPr>
      </w:pPr>
      <w:r w:rsidRPr="0056124B">
        <w:rPr>
          <w:rFonts w:hint="eastAsia"/>
          <w:lang w:eastAsia="zh-CN"/>
        </w:rPr>
        <w:t>当现场系统出现</w:t>
      </w:r>
      <w:r w:rsidR="00D77B6D">
        <w:rPr>
          <w:rFonts w:hint="eastAsia"/>
          <w:lang w:eastAsia="zh-CN"/>
        </w:rPr>
        <w:t>故障时，为避免现场</w:t>
      </w:r>
      <w:r w:rsidR="00C472B0">
        <w:rPr>
          <w:rFonts w:hint="eastAsia"/>
          <w:lang w:eastAsia="zh-CN"/>
        </w:rPr>
        <w:t>运维</w:t>
      </w:r>
      <w:r w:rsidR="00D77B6D">
        <w:rPr>
          <w:rFonts w:hint="eastAsia"/>
          <w:lang w:eastAsia="zh-CN"/>
        </w:rPr>
        <w:t>人员因技术能力差异，在排查过程中</w:t>
      </w:r>
      <w:r w:rsidR="008F160D">
        <w:rPr>
          <w:rFonts w:hint="eastAsia"/>
          <w:lang w:eastAsia="zh-CN"/>
        </w:rPr>
        <w:t>难以</w:t>
      </w:r>
      <w:r w:rsidR="00D77B6D">
        <w:rPr>
          <w:rFonts w:hint="eastAsia"/>
          <w:lang w:eastAsia="zh-CN"/>
        </w:rPr>
        <w:t>详细排查和采集</w:t>
      </w:r>
      <w:r w:rsidRPr="0056124B">
        <w:rPr>
          <w:rFonts w:hint="eastAsia"/>
          <w:lang w:eastAsia="zh-CN"/>
        </w:rPr>
        <w:t>故障</w:t>
      </w:r>
      <w:r w:rsidR="00D77B6D">
        <w:rPr>
          <w:rFonts w:hint="eastAsia"/>
          <w:lang w:eastAsia="zh-CN"/>
        </w:rPr>
        <w:t>设备的各种运行状态，</w:t>
      </w:r>
      <w:r w:rsidR="00D74EFB">
        <w:rPr>
          <w:rFonts w:hint="eastAsia"/>
          <w:lang w:eastAsia="zh-CN"/>
        </w:rPr>
        <w:t>对</w:t>
      </w:r>
      <w:r w:rsidR="0060391D">
        <w:rPr>
          <w:rFonts w:hint="eastAsia"/>
          <w:lang w:eastAsia="zh-CN"/>
        </w:rPr>
        <w:t>支撑人员解决问题</w:t>
      </w:r>
      <w:r w:rsidR="00D74EFB">
        <w:rPr>
          <w:rFonts w:hint="eastAsia"/>
          <w:lang w:eastAsia="zh-CN"/>
        </w:rPr>
        <w:t>不能提供尽可能详细的信息</w:t>
      </w:r>
      <w:r w:rsidR="0080119F">
        <w:rPr>
          <w:rFonts w:hint="eastAsia"/>
          <w:lang w:eastAsia="zh-CN"/>
        </w:rPr>
        <w:t>，</w:t>
      </w:r>
      <w:r w:rsidR="00E052B5">
        <w:rPr>
          <w:rFonts w:hint="eastAsia"/>
          <w:lang w:eastAsia="zh-CN"/>
        </w:rPr>
        <w:t>需编写工具</w:t>
      </w:r>
      <w:r w:rsidRPr="0056124B">
        <w:rPr>
          <w:rFonts w:hint="eastAsia"/>
          <w:lang w:eastAsia="zh-CN"/>
        </w:rPr>
        <w:t>采集各类</w:t>
      </w:r>
      <w:r w:rsidR="00C274BB">
        <w:rPr>
          <w:rFonts w:hint="eastAsia"/>
          <w:lang w:eastAsia="zh-CN"/>
        </w:rPr>
        <w:t>系统</w:t>
      </w:r>
      <w:r w:rsidR="005F7789">
        <w:rPr>
          <w:rFonts w:hint="eastAsia"/>
          <w:lang w:eastAsia="zh-CN"/>
        </w:rPr>
        <w:t>信息生成详细记录。</w:t>
      </w:r>
      <w:r w:rsidR="00AC46E2" w:rsidRPr="0056124B">
        <w:rPr>
          <w:rFonts w:hint="eastAsia"/>
          <w:lang w:eastAsia="zh-CN"/>
        </w:rPr>
        <w:t>该记录可供</w:t>
      </w:r>
      <w:r w:rsidR="00AC46E2">
        <w:rPr>
          <w:rFonts w:hint="eastAsia"/>
          <w:lang w:eastAsia="zh-CN"/>
        </w:rPr>
        <w:t>现场运维</w:t>
      </w:r>
      <w:r w:rsidR="00AC46E2" w:rsidRPr="0056124B">
        <w:rPr>
          <w:rFonts w:hint="eastAsia"/>
          <w:lang w:eastAsia="zh-CN"/>
        </w:rPr>
        <w:t>人员</w:t>
      </w:r>
      <w:r w:rsidR="00AC46E2">
        <w:rPr>
          <w:rFonts w:hint="eastAsia"/>
          <w:lang w:eastAsia="zh-CN"/>
        </w:rPr>
        <w:t>和支撑人员</w:t>
      </w:r>
      <w:r w:rsidR="00AC46E2" w:rsidRPr="0056124B">
        <w:rPr>
          <w:rFonts w:hint="eastAsia"/>
          <w:lang w:eastAsia="zh-CN"/>
        </w:rPr>
        <w:t>使用。</w:t>
      </w:r>
    </w:p>
    <w:p w:rsidR="0066645E" w:rsidRDefault="0056124B" w:rsidP="00D372C2">
      <w:pPr>
        <w:ind w:firstLineChars="200" w:firstLine="440"/>
        <w:rPr>
          <w:lang w:eastAsia="zh-CN"/>
        </w:rPr>
      </w:pPr>
      <w:r w:rsidRPr="0056124B">
        <w:rPr>
          <w:rFonts w:hint="eastAsia"/>
          <w:lang w:eastAsia="zh-CN"/>
        </w:rPr>
        <w:t>同时对部分信息进行分析，发现有异常或需要关注的情况则直接告警提示。</w:t>
      </w:r>
    </w:p>
    <w:p w:rsidR="0038741A" w:rsidRDefault="003674E9" w:rsidP="00D372C2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该功能</w:t>
      </w:r>
      <w:r w:rsidR="0038741A">
        <w:rPr>
          <w:rFonts w:hint="eastAsia"/>
          <w:lang w:eastAsia="zh-CN"/>
        </w:rPr>
        <w:t>需要支持单节点运行和批量调度运行。</w:t>
      </w:r>
    </w:p>
    <w:p w:rsidR="0056124B" w:rsidRDefault="0038741A" w:rsidP="00D372C2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单节点运行时</w:t>
      </w:r>
      <w:r w:rsidR="0056124B" w:rsidRPr="0056124B">
        <w:rPr>
          <w:rFonts w:hint="eastAsia"/>
          <w:lang w:eastAsia="zh-CN"/>
        </w:rPr>
        <w:t>各采集功能做为单独的模块，由一个入口脚本进行调度。各模块均作为可选执行，默认</w:t>
      </w:r>
      <w:r w:rsidR="001A2589">
        <w:rPr>
          <w:rFonts w:hint="eastAsia"/>
          <w:lang w:eastAsia="zh-CN"/>
        </w:rPr>
        <w:t>执行</w:t>
      </w:r>
      <w:r w:rsidR="00612159">
        <w:rPr>
          <w:rFonts w:hint="eastAsia"/>
          <w:lang w:eastAsia="zh-CN"/>
        </w:rPr>
        <w:t>经评估不会对系统运行产生影响的</w:t>
      </w:r>
      <w:r w:rsidR="0056124B" w:rsidRPr="0056124B">
        <w:rPr>
          <w:rFonts w:hint="eastAsia"/>
          <w:lang w:eastAsia="zh-CN"/>
        </w:rPr>
        <w:t>模块，类似压力测试等会对业务系统产生影响的模块不做默认执行。</w:t>
      </w:r>
    </w:p>
    <w:p w:rsidR="006F12F2" w:rsidRDefault="003A715B" w:rsidP="00D372C2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批量调度运行时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需要将工具拷贝到各节点</w:t>
      </w:r>
      <w:r w:rsidR="00943E0F">
        <w:rPr>
          <w:rFonts w:hint="eastAsia"/>
          <w:lang w:eastAsia="zh-CN"/>
        </w:rPr>
        <w:t>执行</w:t>
      </w:r>
      <w:r w:rsidR="00FA2943">
        <w:rPr>
          <w:rFonts w:hint="eastAsia"/>
          <w:lang w:eastAsia="zh-CN"/>
        </w:rPr>
        <w:t>并回收结果，然后形成汇总结果表</w:t>
      </w:r>
      <w:r w:rsidR="00007613">
        <w:rPr>
          <w:rFonts w:hint="eastAsia"/>
          <w:lang w:eastAsia="zh-CN"/>
        </w:rPr>
        <w:t>。</w:t>
      </w:r>
      <w:r w:rsidR="00943E0F">
        <w:rPr>
          <w:rFonts w:hint="eastAsia"/>
          <w:lang w:eastAsia="zh-CN"/>
        </w:rPr>
        <w:t>需要在批量调度主配置文件中支持指定各节点调度模块。</w:t>
      </w:r>
      <w:r w:rsidR="00007613">
        <w:rPr>
          <w:rFonts w:hint="eastAsia"/>
          <w:lang w:eastAsia="zh-CN"/>
        </w:rPr>
        <w:t>需要支持</w:t>
      </w:r>
      <w:r w:rsidR="006C6CA8">
        <w:rPr>
          <w:rFonts w:hint="eastAsia"/>
          <w:lang w:eastAsia="zh-CN"/>
        </w:rPr>
        <w:t>指定</w:t>
      </w:r>
      <w:r w:rsidR="00924CC0">
        <w:rPr>
          <w:rFonts w:hint="eastAsia"/>
          <w:lang w:eastAsia="zh-CN"/>
        </w:rPr>
        <w:t>执行模式，有“全量采集模式”和“仅生成日志摘要汇总模式”</w:t>
      </w:r>
    </w:p>
    <w:p w:rsidR="00772C2A" w:rsidRDefault="002943E5" w:rsidP="002943E5">
      <w:pPr>
        <w:pStyle w:val="2"/>
        <w:rPr>
          <w:lang w:eastAsia="zh-CN"/>
        </w:rPr>
      </w:pPr>
      <w:r w:rsidRPr="002943E5">
        <w:rPr>
          <w:rFonts w:hint="eastAsia"/>
          <w:lang w:eastAsia="zh-CN"/>
        </w:rPr>
        <w:t>基础环境完工检查</w:t>
      </w:r>
    </w:p>
    <w:p w:rsidR="00772C2A" w:rsidRDefault="004418FC" w:rsidP="00D372C2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根据交付团队要求，需根据</w:t>
      </w:r>
      <w:r w:rsidRPr="004418FC">
        <w:rPr>
          <w:rFonts w:hint="eastAsia"/>
          <w:lang w:eastAsia="zh-CN"/>
        </w:rPr>
        <w:t>《基础环境完工检查项</w:t>
      </w:r>
      <w:r w:rsidRPr="004418FC">
        <w:rPr>
          <w:rFonts w:hint="eastAsia"/>
          <w:lang w:eastAsia="zh-CN"/>
        </w:rPr>
        <w:t>.xlsx</w:t>
      </w:r>
      <w:r w:rsidRPr="004418FC">
        <w:rPr>
          <w:rFonts w:hint="eastAsia"/>
          <w:lang w:eastAsia="zh-CN"/>
        </w:rPr>
        <w:t>》</w:t>
      </w:r>
      <w:r>
        <w:rPr>
          <w:rFonts w:hint="eastAsia"/>
          <w:lang w:eastAsia="zh-CN"/>
        </w:rPr>
        <w:t>中的要求</w:t>
      </w:r>
      <w:r w:rsidRPr="004418FC">
        <w:rPr>
          <w:rFonts w:hint="eastAsia"/>
          <w:lang w:eastAsia="zh-CN"/>
        </w:rPr>
        <w:t>对待交付的主机进行检查是否满足交付条件</w:t>
      </w:r>
      <w:r>
        <w:rPr>
          <w:rFonts w:hint="eastAsia"/>
          <w:lang w:eastAsia="zh-CN"/>
        </w:rPr>
        <w:t>。</w:t>
      </w:r>
    </w:p>
    <w:p w:rsidR="00575E6D" w:rsidRDefault="003674E9" w:rsidP="00D372C2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该功能</w:t>
      </w:r>
      <w:r w:rsidR="00575E6D">
        <w:rPr>
          <w:rFonts w:hint="eastAsia"/>
          <w:lang w:eastAsia="zh-CN"/>
        </w:rPr>
        <w:t>仅需支持批量调度运行模式。</w:t>
      </w:r>
    </w:p>
    <w:p w:rsidR="00575E6D" w:rsidRDefault="003674E9" w:rsidP="00D372C2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该功能</w:t>
      </w:r>
      <w:r w:rsidR="00575E6D">
        <w:rPr>
          <w:rFonts w:hint="eastAsia"/>
          <w:lang w:eastAsia="zh-CN"/>
        </w:rPr>
        <w:t>仅需适配</w:t>
      </w:r>
      <w:r w:rsidR="00575E6D">
        <w:rPr>
          <w:rFonts w:hint="eastAsia"/>
          <w:lang w:eastAsia="zh-CN"/>
        </w:rPr>
        <w:t xml:space="preserve"> </w:t>
      </w:r>
      <w:r w:rsidR="00575E6D">
        <w:rPr>
          <w:lang w:eastAsia="zh-CN"/>
        </w:rPr>
        <w:t xml:space="preserve">EL7 </w:t>
      </w:r>
      <w:r w:rsidR="00575E6D">
        <w:rPr>
          <w:rFonts w:hint="eastAsia"/>
          <w:lang w:eastAsia="zh-CN"/>
        </w:rPr>
        <w:t>及以上操作系统，不需要适配</w:t>
      </w:r>
      <w:r w:rsidR="00575E6D">
        <w:rPr>
          <w:rFonts w:hint="eastAsia"/>
          <w:lang w:eastAsia="zh-CN"/>
        </w:rPr>
        <w:t xml:space="preserve"> </w:t>
      </w:r>
      <w:r w:rsidR="00575E6D">
        <w:rPr>
          <w:lang w:eastAsia="zh-CN"/>
        </w:rPr>
        <w:t>EL6</w:t>
      </w:r>
      <w:r w:rsidR="00C144D1">
        <w:rPr>
          <w:rFonts w:hint="eastAsia"/>
          <w:lang w:eastAsia="zh-CN"/>
        </w:rPr>
        <w:t>。</w:t>
      </w:r>
    </w:p>
    <w:p w:rsidR="003674E9" w:rsidRPr="004418FC" w:rsidRDefault="003674E9" w:rsidP="00D372C2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该功能分四个</w:t>
      </w:r>
      <w:r w:rsidR="00BF72BE">
        <w:rPr>
          <w:rFonts w:hint="eastAsia"/>
          <w:lang w:eastAsia="zh-CN"/>
        </w:rPr>
        <w:t>检查步骤</w:t>
      </w:r>
      <w:r w:rsidR="00131416">
        <w:rPr>
          <w:rFonts w:hint="eastAsia"/>
          <w:lang w:eastAsia="zh-CN"/>
        </w:rPr>
        <w:t>：配置性检查，压测，存储性能检测和带宽</w:t>
      </w:r>
      <w:r w:rsidR="00571AC9">
        <w:rPr>
          <w:rFonts w:hint="eastAsia"/>
          <w:lang w:eastAsia="zh-CN"/>
        </w:rPr>
        <w:t>检查</w:t>
      </w:r>
      <w:r w:rsidR="00D522A3">
        <w:rPr>
          <w:rFonts w:hint="eastAsia"/>
          <w:lang w:eastAsia="zh-CN"/>
        </w:rPr>
        <w:t>，</w:t>
      </w:r>
      <w:r w:rsidR="00571AC9">
        <w:rPr>
          <w:rFonts w:hint="eastAsia"/>
          <w:lang w:eastAsia="zh-CN"/>
        </w:rPr>
        <w:t>需分步</w:t>
      </w:r>
      <w:r w:rsidR="00D522A3">
        <w:rPr>
          <w:rFonts w:hint="eastAsia"/>
          <w:lang w:eastAsia="zh-CN"/>
        </w:rPr>
        <w:t>执行，每步提供结果文件，由使用人员自行汇总。</w:t>
      </w:r>
    </w:p>
    <w:p w:rsidR="00BC6F07" w:rsidRDefault="00BC6F07" w:rsidP="00BC6F07">
      <w:pPr>
        <w:pStyle w:val="1"/>
        <w:rPr>
          <w:lang w:eastAsia="zh-CN"/>
        </w:rPr>
      </w:pPr>
      <w:r>
        <w:rPr>
          <w:rFonts w:hint="eastAsia"/>
          <w:lang w:eastAsia="zh-CN"/>
        </w:rPr>
        <w:t>名词约定</w:t>
      </w:r>
    </w:p>
    <w:p w:rsidR="00BC6F07" w:rsidRDefault="00BC6F07" w:rsidP="00BC6F07">
      <w:pPr>
        <w:pStyle w:val="afe"/>
        <w:keepNext/>
        <w:ind w:firstLineChars="111"/>
        <w:jc w:val="center"/>
        <w:rPr>
          <w:szCs w:val="18"/>
        </w:rPr>
      </w:pPr>
      <w:r>
        <w:rPr>
          <w:szCs w:val="18"/>
        </w:rPr>
        <w:t>表</w:t>
      </w:r>
      <w:r>
        <w:rPr>
          <w:szCs w:val="18"/>
        </w:rPr>
        <w:t xml:space="preserve"> </w:t>
      </w:r>
      <w:r>
        <w:rPr>
          <w:szCs w:val="18"/>
        </w:rPr>
        <w:fldChar w:fldCharType="begin"/>
      </w:r>
      <w:r>
        <w:rPr>
          <w:szCs w:val="18"/>
        </w:rPr>
        <w:instrText xml:space="preserve"> SEQ Figure \* ARABIC </w:instrText>
      </w:r>
      <w:r>
        <w:rPr>
          <w:szCs w:val="18"/>
        </w:rPr>
        <w:fldChar w:fldCharType="separate"/>
      </w:r>
      <w:r>
        <w:rPr>
          <w:szCs w:val="18"/>
        </w:rPr>
        <w:t>1</w:t>
      </w:r>
      <w:r>
        <w:rPr>
          <w:szCs w:val="18"/>
        </w:rPr>
        <w:fldChar w:fldCharType="end"/>
      </w:r>
      <w:r>
        <w:rPr>
          <w:rFonts w:hint="eastAsia"/>
          <w:szCs w:val="18"/>
          <w:lang w:eastAsia="zh-CN"/>
        </w:rPr>
        <w:t>-</w:t>
      </w:r>
      <w:r>
        <w:rPr>
          <w:szCs w:val="18"/>
        </w:rPr>
        <w:t xml:space="preserve">1 </w:t>
      </w:r>
      <w:r w:rsidR="0073390E">
        <w:rPr>
          <w:rFonts w:hint="eastAsia"/>
          <w:szCs w:val="18"/>
          <w:lang w:eastAsia="zh-CN"/>
        </w:rPr>
        <w:t>名词约定</w:t>
      </w:r>
    </w:p>
    <w:tbl>
      <w:tblPr>
        <w:tblStyle w:val="TableNormal"/>
        <w:tblW w:w="9498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2"/>
        <w:gridCol w:w="6916"/>
      </w:tblGrid>
      <w:tr w:rsidR="004F679B" w:rsidTr="004F679B">
        <w:trPr>
          <w:trHeight w:val="587"/>
        </w:trPr>
        <w:tc>
          <w:tcPr>
            <w:tcW w:w="258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C5D9F0"/>
            <w:vAlign w:val="center"/>
          </w:tcPr>
          <w:p w:rsidR="004F679B" w:rsidRDefault="004F679B" w:rsidP="00500146">
            <w:pPr>
              <w:pStyle w:val="aff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名词</w:t>
            </w:r>
          </w:p>
        </w:tc>
        <w:tc>
          <w:tcPr>
            <w:tcW w:w="6916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C5D9F0"/>
            <w:vAlign w:val="center"/>
          </w:tcPr>
          <w:p w:rsidR="004F679B" w:rsidRDefault="004F679B" w:rsidP="00500146">
            <w:pPr>
              <w:pStyle w:val="aff"/>
            </w:pPr>
            <w:r>
              <w:rPr>
                <w:rFonts w:hint="eastAsia"/>
              </w:rPr>
              <w:t>解释</w:t>
            </w:r>
          </w:p>
        </w:tc>
      </w:tr>
      <w:tr w:rsidR="004F679B" w:rsidTr="004F679B">
        <w:trPr>
          <w:trHeight w:val="589"/>
        </w:trPr>
        <w:tc>
          <w:tcPr>
            <w:tcW w:w="25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F679B" w:rsidRDefault="004F679B" w:rsidP="000F58EE">
            <w:pPr>
              <w:pStyle w:val="aff"/>
              <w:rPr>
                <w:b w:val="0"/>
                <w:szCs w:val="21"/>
                <w:lang w:val="fr-FR"/>
              </w:rPr>
            </w:pPr>
            <w:r>
              <w:rPr>
                <w:rFonts w:hint="eastAsia"/>
                <w:b w:val="0"/>
                <w:szCs w:val="21"/>
                <w:lang w:val="fr-FR" w:eastAsia="zh-CN"/>
              </w:rPr>
              <w:t>DATETIME</w:t>
            </w:r>
          </w:p>
        </w:tc>
        <w:tc>
          <w:tcPr>
            <w:tcW w:w="6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4F679B" w:rsidRDefault="004F679B" w:rsidP="000F58EE">
            <w:pPr>
              <w:pStyle w:val="aff"/>
              <w:jc w:val="left"/>
              <w:rPr>
                <w:b w:val="0"/>
                <w:szCs w:val="21"/>
                <w:lang w:val="fr-FR" w:eastAsia="zh-CN"/>
              </w:rPr>
            </w:pPr>
            <w:r>
              <w:rPr>
                <w:rFonts w:hint="eastAsia"/>
                <w:b w:val="0"/>
                <w:szCs w:val="21"/>
                <w:lang w:val="fr-FR" w:eastAsia="zh-CN"/>
              </w:rPr>
              <w:t>以</w:t>
            </w:r>
            <w:r w:rsidR="00776C9C">
              <w:rPr>
                <w:rFonts w:hint="eastAsia"/>
                <w:b w:val="0"/>
                <w:szCs w:val="21"/>
                <w:lang w:val="fr-FR" w:eastAsia="zh-CN"/>
              </w:rPr>
              <w:t xml:space="preserve"> </w:t>
            </w:r>
            <w:r>
              <w:rPr>
                <w:rFonts w:hint="eastAsia"/>
                <w:b w:val="0"/>
                <w:szCs w:val="21"/>
                <w:lang w:val="fr-FR" w:eastAsia="zh-CN"/>
              </w:rPr>
              <w:t>1</w:t>
            </w:r>
            <w:r>
              <w:rPr>
                <w:b w:val="0"/>
                <w:szCs w:val="21"/>
                <w:lang w:val="fr-FR" w:eastAsia="zh-CN"/>
              </w:rPr>
              <w:t>4</w:t>
            </w:r>
            <w:r w:rsidR="00776C9C">
              <w:rPr>
                <w:b w:val="0"/>
                <w:szCs w:val="21"/>
                <w:lang w:val="fr-FR" w:eastAsia="zh-CN"/>
              </w:rPr>
              <w:t xml:space="preserve"> </w:t>
            </w:r>
            <w:r>
              <w:rPr>
                <w:rFonts w:hint="eastAsia"/>
                <w:b w:val="0"/>
                <w:szCs w:val="21"/>
                <w:lang w:val="fr-FR" w:eastAsia="zh-CN"/>
              </w:rPr>
              <w:t>位数字年月日时分秒形式表达的时间如</w:t>
            </w:r>
            <w:r>
              <w:rPr>
                <w:b w:val="0"/>
                <w:szCs w:val="21"/>
                <w:lang w:val="fr-FR" w:eastAsia="zh-CN"/>
              </w:rPr>
              <w:t xml:space="preserve"> 20231109142605</w:t>
            </w:r>
          </w:p>
        </w:tc>
      </w:tr>
      <w:tr w:rsidR="004F679B" w:rsidTr="004F679B">
        <w:trPr>
          <w:trHeight w:val="589"/>
        </w:trPr>
        <w:tc>
          <w:tcPr>
            <w:tcW w:w="25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F679B" w:rsidRDefault="000F4390" w:rsidP="000F58EE">
            <w:pPr>
              <w:pStyle w:val="aff"/>
              <w:rPr>
                <w:b w:val="0"/>
                <w:lang w:val="en-US" w:eastAsia="zh-CN"/>
              </w:rPr>
            </w:pPr>
            <w:r>
              <w:rPr>
                <w:b w:val="0"/>
                <w:lang w:val="en-US"/>
              </w:rPr>
              <w:t>EL6</w:t>
            </w:r>
            <w:r>
              <w:rPr>
                <w:rFonts w:hint="eastAsia"/>
                <w:b w:val="0"/>
                <w:lang w:val="en-US" w:eastAsia="zh-CN"/>
              </w:rPr>
              <w:t>/</w:t>
            </w:r>
            <w:r>
              <w:rPr>
                <w:b w:val="0"/>
                <w:lang w:val="en-US" w:eastAsia="zh-CN"/>
              </w:rPr>
              <w:t>EL7</w:t>
            </w:r>
            <w:r w:rsidR="000D4E0B">
              <w:rPr>
                <w:rFonts w:hint="eastAsia"/>
                <w:b w:val="0"/>
                <w:lang w:val="en-US" w:eastAsia="zh-CN"/>
              </w:rPr>
              <w:t>/</w:t>
            </w:r>
            <w:r w:rsidR="000D4E0B">
              <w:rPr>
                <w:b w:val="0"/>
                <w:lang w:val="en-US" w:eastAsia="zh-CN"/>
              </w:rPr>
              <w:t>EL8</w:t>
            </w:r>
          </w:p>
        </w:tc>
        <w:tc>
          <w:tcPr>
            <w:tcW w:w="6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:rsidR="004F679B" w:rsidRDefault="00CC079D" w:rsidP="000F58EE">
            <w:pPr>
              <w:pStyle w:val="aff"/>
              <w:jc w:val="left"/>
              <w:rPr>
                <w:b w:val="0"/>
                <w:lang w:val="en-US" w:eastAsia="zh-CN"/>
              </w:rPr>
            </w:pPr>
            <w:r>
              <w:rPr>
                <w:b w:val="0"/>
                <w:lang w:val="en-US" w:eastAsia="zh-CN"/>
              </w:rPr>
              <w:t>EL</w:t>
            </w:r>
            <w:r>
              <w:rPr>
                <w:rFonts w:hint="eastAsia"/>
                <w:b w:val="0"/>
                <w:lang w:val="en-US" w:eastAsia="zh-CN"/>
              </w:rPr>
              <w:t>指的是</w:t>
            </w:r>
            <w:r w:rsidR="00B87E8D">
              <w:rPr>
                <w:rFonts w:hint="eastAsia"/>
                <w:b w:val="0"/>
                <w:lang w:val="en-US" w:eastAsia="zh-CN"/>
              </w:rPr>
              <w:t xml:space="preserve"> </w:t>
            </w:r>
            <w:r w:rsidR="000F4390">
              <w:rPr>
                <w:rFonts w:hint="eastAsia"/>
                <w:b w:val="0"/>
                <w:lang w:val="en-US" w:eastAsia="zh-CN"/>
              </w:rPr>
              <w:t>RedHat</w:t>
            </w:r>
            <w:r w:rsidR="00B87E8D">
              <w:rPr>
                <w:b w:val="0"/>
                <w:lang w:val="en-US" w:eastAsia="zh-CN"/>
              </w:rPr>
              <w:t xml:space="preserve"> </w:t>
            </w:r>
            <w:r w:rsidR="000F4390">
              <w:rPr>
                <w:rFonts w:hint="eastAsia"/>
                <w:b w:val="0"/>
                <w:lang w:val="en-US" w:eastAsia="zh-CN"/>
              </w:rPr>
              <w:t>公司的</w:t>
            </w:r>
            <w:r w:rsidR="00B87E8D">
              <w:rPr>
                <w:rFonts w:hint="eastAsia"/>
                <w:b w:val="0"/>
                <w:lang w:val="en-US" w:eastAsia="zh-CN"/>
              </w:rPr>
              <w:t xml:space="preserve"> </w:t>
            </w:r>
            <w:r w:rsidR="000F4390">
              <w:rPr>
                <w:rFonts w:hint="eastAsia"/>
                <w:b w:val="0"/>
                <w:lang w:val="en-US" w:eastAsia="zh-CN"/>
              </w:rPr>
              <w:t>R</w:t>
            </w:r>
            <w:r w:rsidR="000F4390">
              <w:rPr>
                <w:b w:val="0"/>
                <w:lang w:val="en-US" w:eastAsia="zh-CN"/>
              </w:rPr>
              <w:t>HEL</w:t>
            </w:r>
            <w:r w:rsidR="00B87E8D">
              <w:rPr>
                <w:b w:val="0"/>
                <w:lang w:val="en-US" w:eastAsia="zh-CN"/>
              </w:rPr>
              <w:t xml:space="preserve"> </w:t>
            </w:r>
            <w:r w:rsidR="000F4390">
              <w:rPr>
                <w:rFonts w:hint="eastAsia"/>
                <w:b w:val="0"/>
                <w:lang w:val="en-US" w:eastAsia="zh-CN"/>
              </w:rPr>
              <w:t>或</w:t>
            </w:r>
            <w:r w:rsidR="00B87E8D">
              <w:rPr>
                <w:rFonts w:hint="eastAsia"/>
                <w:b w:val="0"/>
                <w:lang w:val="en-US" w:eastAsia="zh-CN"/>
              </w:rPr>
              <w:t xml:space="preserve"> </w:t>
            </w:r>
            <w:r w:rsidR="000F4390">
              <w:rPr>
                <w:rFonts w:hint="eastAsia"/>
                <w:b w:val="0"/>
                <w:lang w:val="en-US" w:eastAsia="zh-CN"/>
              </w:rPr>
              <w:t>CentOS</w:t>
            </w:r>
            <w:r w:rsidR="00B87E8D">
              <w:rPr>
                <w:b w:val="0"/>
                <w:lang w:val="en-US" w:eastAsia="zh-CN"/>
              </w:rPr>
              <w:t xml:space="preserve"> </w:t>
            </w:r>
            <w:r w:rsidR="000F4390">
              <w:rPr>
                <w:rFonts w:hint="eastAsia"/>
                <w:b w:val="0"/>
                <w:lang w:val="en-US" w:eastAsia="zh-CN"/>
              </w:rPr>
              <w:t>操作系统</w:t>
            </w:r>
            <w:r w:rsidR="000B549E">
              <w:rPr>
                <w:rFonts w:hint="eastAsia"/>
                <w:b w:val="0"/>
                <w:lang w:val="en-US" w:eastAsia="zh-CN"/>
              </w:rPr>
              <w:t>，</w:t>
            </w:r>
            <w:r w:rsidR="000B549E">
              <w:rPr>
                <w:rFonts w:hint="eastAsia"/>
                <w:b w:val="0"/>
                <w:lang w:val="en-US" w:eastAsia="zh-CN"/>
              </w:rPr>
              <w:t>6/</w:t>
            </w:r>
            <w:r w:rsidR="000B549E">
              <w:rPr>
                <w:b w:val="0"/>
                <w:lang w:val="en-US" w:eastAsia="zh-CN"/>
              </w:rPr>
              <w:t>7</w:t>
            </w:r>
            <w:r w:rsidR="009320E7">
              <w:rPr>
                <w:rFonts w:hint="eastAsia"/>
                <w:b w:val="0"/>
                <w:lang w:val="en-US" w:eastAsia="zh-CN"/>
              </w:rPr>
              <w:t>/</w:t>
            </w:r>
            <w:r w:rsidR="009320E7">
              <w:rPr>
                <w:b w:val="0"/>
                <w:lang w:val="en-US" w:eastAsia="zh-CN"/>
              </w:rPr>
              <w:t>8</w:t>
            </w:r>
            <w:r w:rsidR="000B549E">
              <w:rPr>
                <w:rFonts w:hint="eastAsia"/>
                <w:b w:val="0"/>
                <w:lang w:val="en-US" w:eastAsia="zh-CN"/>
              </w:rPr>
              <w:t>为系统大版本</w:t>
            </w:r>
          </w:p>
        </w:tc>
      </w:tr>
      <w:tr w:rsidR="004D149D" w:rsidTr="004F679B">
        <w:trPr>
          <w:trHeight w:val="589"/>
        </w:trPr>
        <w:tc>
          <w:tcPr>
            <w:tcW w:w="25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D149D" w:rsidRDefault="004D149D" w:rsidP="000F58EE">
            <w:pPr>
              <w:pStyle w:val="aff"/>
              <w:rPr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o</w:t>
            </w:r>
            <w:r>
              <w:rPr>
                <w:b w:val="0"/>
                <w:lang w:val="en-US" w:eastAsia="zh-CN"/>
              </w:rPr>
              <w:t>penEuler</w:t>
            </w:r>
          </w:p>
        </w:tc>
        <w:tc>
          <w:tcPr>
            <w:tcW w:w="6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:rsidR="004D149D" w:rsidRDefault="00DC47FB" w:rsidP="000F58EE">
            <w:pPr>
              <w:pStyle w:val="aff"/>
              <w:jc w:val="left"/>
              <w:rPr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华为开源操作系统</w:t>
            </w:r>
            <w:r w:rsidR="004727C1">
              <w:rPr>
                <w:rFonts w:hint="eastAsia"/>
                <w:b w:val="0"/>
                <w:lang w:val="en-US" w:eastAsia="zh-CN"/>
              </w:rPr>
              <w:t>欧拉</w:t>
            </w:r>
            <w:r>
              <w:rPr>
                <w:rFonts w:hint="eastAsia"/>
                <w:b w:val="0"/>
                <w:lang w:val="en-US" w:eastAsia="zh-CN"/>
              </w:rPr>
              <w:t>，基于</w:t>
            </w:r>
            <w:r>
              <w:rPr>
                <w:rFonts w:hint="eastAsia"/>
                <w:b w:val="0"/>
                <w:lang w:val="en-US" w:eastAsia="zh-CN"/>
              </w:rPr>
              <w:t xml:space="preserve"> </w:t>
            </w:r>
            <w:r>
              <w:rPr>
                <w:b w:val="0"/>
                <w:lang w:val="en-US" w:eastAsia="zh-CN"/>
              </w:rPr>
              <w:t>EL8</w:t>
            </w:r>
          </w:p>
        </w:tc>
      </w:tr>
      <w:tr w:rsidR="004F679B" w:rsidTr="004F679B">
        <w:trPr>
          <w:trHeight w:val="589"/>
        </w:trPr>
        <w:tc>
          <w:tcPr>
            <w:tcW w:w="25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F679B" w:rsidRDefault="003F03A6" w:rsidP="000F58EE">
            <w:pPr>
              <w:pStyle w:val="aff"/>
              <w:rPr>
                <w:b w:val="0"/>
                <w:lang w:val="en-US"/>
              </w:rPr>
            </w:pPr>
            <w:r w:rsidRPr="003F03A6">
              <w:rPr>
                <w:b w:val="0"/>
                <w:lang w:val="en-US"/>
              </w:rPr>
              <w:lastRenderedPageBreak/>
              <w:t>Fit StarrySky OS</w:t>
            </w:r>
          </w:p>
        </w:tc>
        <w:tc>
          <w:tcPr>
            <w:tcW w:w="6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:rsidR="004F679B" w:rsidRDefault="003F03A6" w:rsidP="00AE7B65">
            <w:pPr>
              <w:pStyle w:val="aff"/>
              <w:jc w:val="left"/>
              <w:rPr>
                <w:b w:val="0"/>
                <w:lang w:val="en-US"/>
              </w:rPr>
            </w:pPr>
            <w:r>
              <w:rPr>
                <w:rFonts w:hint="eastAsia"/>
                <w:b w:val="0"/>
                <w:lang w:val="en-US" w:eastAsia="zh-CN"/>
              </w:rPr>
              <w:t>烽火自研操作系统，</w:t>
            </w:r>
            <w:r w:rsidR="00AE7B65">
              <w:rPr>
                <w:rFonts w:hint="eastAsia"/>
                <w:b w:val="0"/>
                <w:lang w:val="en-US" w:eastAsia="zh-CN"/>
              </w:rPr>
              <w:t>基于</w:t>
            </w:r>
            <w:r w:rsidR="00AE7B65">
              <w:rPr>
                <w:rFonts w:hint="eastAsia"/>
                <w:b w:val="0"/>
                <w:lang w:val="en-US" w:eastAsia="zh-CN"/>
              </w:rPr>
              <w:t xml:space="preserve"> </w:t>
            </w:r>
            <w:r w:rsidR="0082028C">
              <w:rPr>
                <w:b w:val="0"/>
                <w:lang w:val="en-US" w:eastAsia="zh-CN"/>
              </w:rPr>
              <w:t>o</w:t>
            </w:r>
            <w:r>
              <w:rPr>
                <w:rFonts w:hint="eastAsia"/>
                <w:b w:val="0"/>
                <w:lang w:val="en-US" w:eastAsia="zh-CN"/>
              </w:rPr>
              <w:t>penEuler</w:t>
            </w:r>
            <w:r w:rsidR="00A328A2">
              <w:rPr>
                <w:rFonts w:hint="eastAsia"/>
                <w:b w:val="0"/>
                <w:lang w:val="en-US" w:eastAsia="zh-CN"/>
              </w:rPr>
              <w:t>，简称</w:t>
            </w:r>
            <w:r w:rsidR="00A328A2">
              <w:rPr>
                <w:rFonts w:hint="eastAsia"/>
                <w:b w:val="0"/>
                <w:lang w:val="en-US" w:eastAsia="zh-CN"/>
              </w:rPr>
              <w:t>f</w:t>
            </w:r>
            <w:r w:rsidR="00A328A2">
              <w:rPr>
                <w:b w:val="0"/>
                <w:lang w:val="en-US" w:eastAsia="zh-CN"/>
              </w:rPr>
              <w:t>os</w:t>
            </w:r>
          </w:p>
        </w:tc>
      </w:tr>
      <w:tr w:rsidR="00B932A8" w:rsidTr="004F679B">
        <w:trPr>
          <w:trHeight w:val="589"/>
        </w:trPr>
        <w:tc>
          <w:tcPr>
            <w:tcW w:w="25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932A8" w:rsidRPr="003F03A6" w:rsidRDefault="00B932A8" w:rsidP="000F58EE">
            <w:pPr>
              <w:pStyle w:val="aff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KylinOS10</w:t>
            </w:r>
          </w:p>
        </w:tc>
        <w:tc>
          <w:tcPr>
            <w:tcW w:w="6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:rsidR="00B932A8" w:rsidRDefault="00B932A8" w:rsidP="00AE7B65">
            <w:pPr>
              <w:pStyle w:val="aff"/>
              <w:jc w:val="left"/>
              <w:rPr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银河麒麟桌面操作系统</w:t>
            </w:r>
            <w:r>
              <w:rPr>
                <w:rFonts w:hint="eastAsia"/>
                <w:b w:val="0"/>
                <w:lang w:val="en-US" w:eastAsia="zh-CN"/>
              </w:rPr>
              <w:t>V</w:t>
            </w:r>
            <w:r>
              <w:rPr>
                <w:b w:val="0"/>
                <w:lang w:val="en-US" w:eastAsia="zh-CN"/>
              </w:rPr>
              <w:t>10</w:t>
            </w:r>
            <w:r w:rsidR="00A65857">
              <w:rPr>
                <w:rFonts w:hint="eastAsia"/>
                <w:b w:val="0"/>
                <w:lang w:val="en-US" w:eastAsia="zh-CN"/>
              </w:rPr>
              <w:t>,</w:t>
            </w:r>
            <w:r w:rsidR="00A65857">
              <w:rPr>
                <w:b w:val="0"/>
                <w:lang w:val="en-US" w:eastAsia="zh-CN"/>
              </w:rPr>
              <w:t xml:space="preserve"> </w:t>
            </w:r>
            <w:r w:rsidR="001118D4">
              <w:rPr>
                <w:rFonts w:hint="eastAsia"/>
                <w:b w:val="0"/>
                <w:lang w:val="en-US" w:eastAsia="zh-CN"/>
              </w:rPr>
              <w:t>基于</w:t>
            </w:r>
            <w:r w:rsidR="001118D4">
              <w:rPr>
                <w:rFonts w:hint="eastAsia"/>
                <w:b w:val="0"/>
                <w:lang w:val="en-US" w:eastAsia="zh-CN"/>
              </w:rPr>
              <w:t>openEuler</w:t>
            </w:r>
            <w:r w:rsidR="00D74E9F">
              <w:rPr>
                <w:rFonts w:hint="eastAsia"/>
                <w:b w:val="0"/>
                <w:lang w:val="en-US" w:eastAsia="zh-CN"/>
              </w:rPr>
              <w:t>，简称</w:t>
            </w:r>
            <w:r w:rsidR="00D74E9F">
              <w:rPr>
                <w:rFonts w:hint="eastAsia"/>
                <w:b w:val="0"/>
                <w:lang w:val="en-US" w:eastAsia="zh-CN"/>
              </w:rPr>
              <w:t>k</w:t>
            </w:r>
            <w:r w:rsidR="00D74E9F">
              <w:rPr>
                <w:b w:val="0"/>
                <w:lang w:val="en-US" w:eastAsia="zh-CN"/>
              </w:rPr>
              <w:t>y10</w:t>
            </w:r>
          </w:p>
        </w:tc>
      </w:tr>
      <w:tr w:rsidR="007C2174" w:rsidTr="004F679B">
        <w:trPr>
          <w:trHeight w:val="589"/>
        </w:trPr>
        <w:tc>
          <w:tcPr>
            <w:tcW w:w="25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C2174" w:rsidRPr="003F03A6" w:rsidRDefault="007C2174" w:rsidP="000F58EE">
            <w:pPr>
              <w:pStyle w:val="aff"/>
              <w:rPr>
                <w:b w:val="0"/>
                <w:lang w:val="en-US" w:eastAsia="zh-CN"/>
              </w:rPr>
            </w:pPr>
            <w:r>
              <w:rPr>
                <w:b w:val="0"/>
                <w:lang w:val="en-US" w:eastAsia="zh-CN"/>
              </w:rPr>
              <w:t>x86_64/aarch64</w:t>
            </w:r>
          </w:p>
        </w:tc>
        <w:tc>
          <w:tcPr>
            <w:tcW w:w="6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:rsidR="007C2174" w:rsidRDefault="007C2174" w:rsidP="000F58EE">
            <w:pPr>
              <w:pStyle w:val="aff"/>
              <w:jc w:val="left"/>
              <w:rPr>
                <w:b w:val="0"/>
                <w:lang w:val="en-US" w:eastAsia="zh-CN"/>
              </w:rPr>
            </w:pPr>
            <w:r>
              <w:rPr>
                <w:b w:val="0"/>
                <w:lang w:val="en-US" w:eastAsia="zh-CN"/>
              </w:rPr>
              <w:t>CPU</w:t>
            </w:r>
            <w:r w:rsidR="00152F62">
              <w:rPr>
                <w:b w:val="0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lang w:val="en-US" w:eastAsia="zh-CN"/>
              </w:rPr>
              <w:t>架构，一般</w:t>
            </w:r>
            <w:r w:rsidR="00EA5F9D">
              <w:rPr>
                <w:rFonts w:hint="eastAsia"/>
                <w:b w:val="0"/>
                <w:lang w:val="en-US" w:eastAsia="zh-CN"/>
              </w:rPr>
              <w:t>情况下</w:t>
            </w:r>
            <w:r w:rsidR="00152F62">
              <w:rPr>
                <w:rFonts w:hint="eastAsia"/>
                <w:b w:val="0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lang w:val="en-US" w:eastAsia="zh-CN"/>
              </w:rPr>
              <w:t>a</w:t>
            </w:r>
            <w:r>
              <w:rPr>
                <w:b w:val="0"/>
                <w:lang w:val="en-US" w:eastAsia="zh-CN"/>
              </w:rPr>
              <w:t>arch64</w:t>
            </w:r>
            <w:r w:rsidR="00152F62">
              <w:rPr>
                <w:b w:val="0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lang w:val="en-US" w:eastAsia="zh-CN"/>
              </w:rPr>
              <w:t>我们</w:t>
            </w:r>
            <w:r w:rsidR="006B30B7">
              <w:rPr>
                <w:rFonts w:hint="eastAsia"/>
                <w:b w:val="0"/>
                <w:lang w:val="en-US" w:eastAsia="zh-CN"/>
              </w:rPr>
              <w:t>只要考虑</w:t>
            </w:r>
            <w:r w:rsidR="00152F62">
              <w:rPr>
                <w:rFonts w:hint="eastAsia"/>
                <w:b w:val="0"/>
                <w:lang w:val="en-US" w:eastAsia="zh-CN"/>
              </w:rPr>
              <w:t xml:space="preserve"> </w:t>
            </w:r>
            <w:r w:rsidR="003540F2">
              <w:rPr>
                <w:rFonts w:hint="eastAsia"/>
                <w:b w:val="0"/>
                <w:lang w:val="en-US" w:eastAsia="zh-CN"/>
              </w:rPr>
              <w:t>Arm</w:t>
            </w:r>
            <w:r w:rsidR="00107C7B">
              <w:rPr>
                <w:b w:val="0"/>
                <w:lang w:val="en-US" w:eastAsia="zh-CN"/>
              </w:rPr>
              <w:t xml:space="preserve"> </w:t>
            </w:r>
            <w:r>
              <w:rPr>
                <w:b w:val="0"/>
                <w:lang w:val="en-US" w:eastAsia="zh-CN"/>
              </w:rPr>
              <w:t>v8</w:t>
            </w:r>
            <w:r w:rsidR="00152F62">
              <w:rPr>
                <w:b w:val="0"/>
                <w:lang w:val="en-US" w:eastAsia="zh-CN"/>
              </w:rPr>
              <w:t xml:space="preserve"> </w:t>
            </w:r>
            <w:r w:rsidR="00A67BF4">
              <w:rPr>
                <w:rFonts w:hint="eastAsia"/>
                <w:b w:val="0"/>
                <w:lang w:val="en-US" w:eastAsia="zh-CN"/>
              </w:rPr>
              <w:t>架构</w:t>
            </w:r>
            <w:r>
              <w:rPr>
                <w:rFonts w:hint="eastAsia"/>
                <w:b w:val="0"/>
                <w:lang w:val="en-US" w:eastAsia="zh-CN"/>
              </w:rPr>
              <w:t>的华为鲲鹏</w:t>
            </w:r>
            <w:r w:rsidR="00650C03">
              <w:rPr>
                <w:rFonts w:hint="eastAsia"/>
                <w:b w:val="0"/>
                <w:lang w:val="en-US" w:eastAsia="zh-CN"/>
              </w:rPr>
              <w:t>处理器</w:t>
            </w:r>
            <w:r>
              <w:rPr>
                <w:rFonts w:hint="eastAsia"/>
                <w:b w:val="0"/>
                <w:lang w:val="en-US" w:eastAsia="zh-CN"/>
              </w:rPr>
              <w:t>就行</w:t>
            </w:r>
          </w:p>
        </w:tc>
      </w:tr>
      <w:tr w:rsidR="00A1752C" w:rsidTr="004F679B">
        <w:trPr>
          <w:trHeight w:val="589"/>
        </w:trPr>
        <w:tc>
          <w:tcPr>
            <w:tcW w:w="25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1752C" w:rsidRDefault="00A1752C" w:rsidP="000F58EE">
            <w:pPr>
              <w:pStyle w:val="aff"/>
              <w:rPr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ini</w:t>
            </w:r>
            <w:r>
              <w:rPr>
                <w:b w:val="0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lang w:val="en-US" w:eastAsia="zh-CN"/>
              </w:rPr>
              <w:t>格式</w:t>
            </w:r>
          </w:p>
        </w:tc>
        <w:tc>
          <w:tcPr>
            <w:tcW w:w="6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:rsidR="00A1752C" w:rsidRDefault="00A1752C" w:rsidP="000F58EE">
            <w:pPr>
              <w:pStyle w:val="aff"/>
              <w:jc w:val="left"/>
              <w:rPr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一种常见的配置格式</w:t>
            </w:r>
            <w:r>
              <w:rPr>
                <w:rFonts w:hint="eastAsia"/>
                <w:b w:val="0"/>
                <w:lang w:val="en-US" w:eastAsia="zh-CN"/>
              </w:rPr>
              <w:t>,</w:t>
            </w:r>
            <w:r>
              <w:rPr>
                <w:b w:val="0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lang w:val="en-US" w:eastAsia="zh-CN"/>
              </w:rPr>
              <w:t>见</w:t>
            </w:r>
            <w:r>
              <w:rPr>
                <w:rFonts w:hint="eastAsia"/>
                <w:b w:val="0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lang w:val="en-US" w:eastAsia="zh-CN"/>
              </w:rPr>
              <w:t>附录</w:t>
            </w:r>
            <w:r>
              <w:rPr>
                <w:rFonts w:hint="eastAsia"/>
                <w:b w:val="0"/>
                <w:lang w:val="en-US" w:eastAsia="zh-CN"/>
              </w:rPr>
              <w:t xml:space="preserve"> ini</w:t>
            </w:r>
            <w:r>
              <w:rPr>
                <w:b w:val="0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lang w:val="en-US" w:eastAsia="zh-CN"/>
              </w:rPr>
              <w:t>格式</w:t>
            </w:r>
          </w:p>
        </w:tc>
      </w:tr>
      <w:tr w:rsidR="00A01CFD" w:rsidTr="004F679B">
        <w:trPr>
          <w:trHeight w:val="589"/>
        </w:trPr>
        <w:tc>
          <w:tcPr>
            <w:tcW w:w="25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01CFD" w:rsidRDefault="00A01CFD" w:rsidP="000F58EE">
            <w:pPr>
              <w:pStyle w:val="aff"/>
              <w:rPr>
                <w:b w:val="0"/>
                <w:lang w:val="en-US" w:eastAsia="zh-CN"/>
              </w:rPr>
            </w:pPr>
            <w:r w:rsidRPr="00A01CFD">
              <w:rPr>
                <w:rFonts w:hint="eastAsia"/>
                <w:b w:val="0"/>
                <w:lang w:val="en-US" w:eastAsia="zh-CN"/>
              </w:rPr>
              <w:t>系统运行环境采集模式</w:t>
            </w:r>
          </w:p>
        </w:tc>
        <w:tc>
          <w:tcPr>
            <w:tcW w:w="6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:rsidR="00A01CFD" w:rsidRDefault="00B74215" w:rsidP="00304F57">
            <w:pPr>
              <w:pStyle w:val="aff"/>
              <w:jc w:val="left"/>
              <w:rPr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批量</w:t>
            </w:r>
            <w:r w:rsidR="00F20038">
              <w:rPr>
                <w:rFonts w:hint="eastAsia"/>
                <w:b w:val="0"/>
                <w:lang w:val="en-US" w:eastAsia="zh-CN"/>
              </w:rPr>
              <w:t>对受控节点进行系统运行环境采集</w:t>
            </w:r>
          </w:p>
        </w:tc>
      </w:tr>
      <w:tr w:rsidR="0066141E" w:rsidTr="004F679B">
        <w:trPr>
          <w:trHeight w:val="589"/>
        </w:trPr>
        <w:tc>
          <w:tcPr>
            <w:tcW w:w="25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6141E" w:rsidRPr="00A01CFD" w:rsidRDefault="0066141E" w:rsidP="000F58EE">
            <w:pPr>
              <w:pStyle w:val="aff"/>
              <w:rPr>
                <w:b w:val="0"/>
                <w:lang w:val="en-US" w:eastAsia="zh-CN"/>
              </w:rPr>
            </w:pPr>
            <w:r w:rsidRPr="0066141E">
              <w:rPr>
                <w:rFonts w:hint="eastAsia"/>
                <w:b w:val="0"/>
                <w:lang w:val="en-US" w:eastAsia="zh-CN"/>
              </w:rPr>
              <w:t>基础环境完工检查模式</w:t>
            </w:r>
          </w:p>
        </w:tc>
        <w:tc>
          <w:tcPr>
            <w:tcW w:w="6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:rsidR="0066141E" w:rsidRDefault="00A47364" w:rsidP="000F58EE">
            <w:pPr>
              <w:pStyle w:val="aff"/>
              <w:jc w:val="left"/>
              <w:rPr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批量对受控节点进行基础环境完工检查</w:t>
            </w:r>
          </w:p>
        </w:tc>
      </w:tr>
      <w:tr w:rsidR="00DE519E" w:rsidTr="004F679B">
        <w:trPr>
          <w:trHeight w:val="589"/>
        </w:trPr>
        <w:tc>
          <w:tcPr>
            <w:tcW w:w="25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E519E" w:rsidRPr="0066141E" w:rsidRDefault="00201994" w:rsidP="000F58EE">
            <w:pPr>
              <w:pStyle w:val="aff"/>
              <w:rPr>
                <w:b w:val="0"/>
                <w:lang w:val="en-US" w:eastAsia="zh-CN"/>
              </w:rPr>
            </w:pPr>
            <w:r w:rsidRPr="00201994">
              <w:rPr>
                <w:rFonts w:hint="eastAsia"/>
                <w:b w:val="0"/>
                <w:lang w:val="en-US" w:eastAsia="zh-CN"/>
              </w:rPr>
              <w:t>全量采集模式</w:t>
            </w:r>
          </w:p>
        </w:tc>
        <w:tc>
          <w:tcPr>
            <w:tcW w:w="6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:rsidR="00DE519E" w:rsidRDefault="00C37CBC" w:rsidP="00672317">
            <w:pPr>
              <w:pStyle w:val="aff"/>
              <w:jc w:val="left"/>
              <w:rPr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批量采集受控节点的所有</w:t>
            </w:r>
            <w:r w:rsidR="00D8295E">
              <w:rPr>
                <w:rFonts w:hint="eastAsia"/>
                <w:b w:val="0"/>
                <w:lang w:val="en-US" w:eastAsia="zh-CN"/>
              </w:rPr>
              <w:t>检查信息</w:t>
            </w:r>
            <w:r w:rsidR="00757241">
              <w:rPr>
                <w:rFonts w:hint="eastAsia"/>
                <w:b w:val="0"/>
                <w:lang w:val="en-US" w:eastAsia="zh-CN"/>
              </w:rPr>
              <w:t>（包含采集的各种文件）</w:t>
            </w:r>
            <w:r>
              <w:rPr>
                <w:rFonts w:hint="eastAsia"/>
                <w:b w:val="0"/>
                <w:lang w:val="en-US" w:eastAsia="zh-CN"/>
              </w:rPr>
              <w:t>并生成摘要</w:t>
            </w:r>
            <w:r w:rsidR="00240EF3">
              <w:rPr>
                <w:rFonts w:hint="eastAsia"/>
                <w:b w:val="0"/>
                <w:lang w:val="en-US" w:eastAsia="zh-CN"/>
              </w:rPr>
              <w:t>（</w:t>
            </w:r>
            <w:r w:rsidR="00672317">
              <w:rPr>
                <w:rFonts w:hint="eastAsia"/>
                <w:b w:val="0"/>
                <w:lang w:val="en-US" w:eastAsia="zh-CN"/>
              </w:rPr>
              <w:t>结果</w:t>
            </w:r>
            <w:r w:rsidR="00240EF3">
              <w:rPr>
                <w:rFonts w:hint="eastAsia"/>
                <w:b w:val="0"/>
                <w:lang w:val="en-US" w:eastAsia="zh-CN"/>
              </w:rPr>
              <w:t>较大）</w:t>
            </w:r>
          </w:p>
        </w:tc>
      </w:tr>
      <w:tr w:rsidR="00822472" w:rsidTr="004F679B">
        <w:trPr>
          <w:trHeight w:val="589"/>
        </w:trPr>
        <w:tc>
          <w:tcPr>
            <w:tcW w:w="25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22472" w:rsidRPr="00201994" w:rsidRDefault="00822472" w:rsidP="00822472">
            <w:pPr>
              <w:pStyle w:val="aff"/>
              <w:rPr>
                <w:b w:val="0"/>
                <w:lang w:val="en-US" w:eastAsia="zh-CN"/>
              </w:rPr>
            </w:pPr>
            <w:r w:rsidRPr="009E2520">
              <w:rPr>
                <w:rFonts w:hint="eastAsia"/>
                <w:b w:val="0"/>
                <w:lang w:val="en-US" w:eastAsia="zh-CN"/>
              </w:rPr>
              <w:t>仅生成日志摘要汇总模式</w:t>
            </w:r>
          </w:p>
        </w:tc>
        <w:tc>
          <w:tcPr>
            <w:tcW w:w="6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:rsidR="00822472" w:rsidRDefault="00822472" w:rsidP="00240EF3">
            <w:pPr>
              <w:pStyle w:val="aff"/>
              <w:jc w:val="left"/>
              <w:rPr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批量采集受控节点的</w:t>
            </w:r>
            <w:r w:rsidR="00240EF3">
              <w:rPr>
                <w:rFonts w:hint="eastAsia"/>
                <w:b w:val="0"/>
                <w:lang w:val="en-US" w:eastAsia="zh-CN"/>
              </w:rPr>
              <w:t>检查结果</w:t>
            </w:r>
            <w:r>
              <w:rPr>
                <w:rFonts w:hint="eastAsia"/>
                <w:b w:val="0"/>
                <w:lang w:val="en-US" w:eastAsia="zh-CN"/>
              </w:rPr>
              <w:t>日志并生成摘要</w:t>
            </w:r>
            <w:r w:rsidR="00CA09FB">
              <w:rPr>
                <w:rFonts w:hint="eastAsia"/>
                <w:b w:val="0"/>
                <w:lang w:val="en-US" w:eastAsia="zh-CN"/>
              </w:rPr>
              <w:t>（仅检查正常异常结果信息）</w:t>
            </w:r>
          </w:p>
        </w:tc>
      </w:tr>
    </w:tbl>
    <w:p w:rsidR="0060529E" w:rsidRDefault="0060529E" w:rsidP="0060529E">
      <w:pPr>
        <w:pStyle w:val="1"/>
        <w:rPr>
          <w:lang w:eastAsia="zh-CN"/>
        </w:rPr>
      </w:pPr>
      <w:r>
        <w:rPr>
          <w:rFonts w:hint="eastAsia"/>
          <w:lang w:eastAsia="zh-CN"/>
        </w:rPr>
        <w:t>基本</w:t>
      </w:r>
      <w:r>
        <w:rPr>
          <w:lang w:eastAsia="zh-CN"/>
        </w:rPr>
        <w:t>架构</w:t>
      </w:r>
    </w:p>
    <w:p w:rsidR="00CC69A4" w:rsidRDefault="00CC69A4" w:rsidP="00CC69A4">
      <w:pPr>
        <w:pStyle w:val="2"/>
        <w:numPr>
          <w:ilvl w:val="1"/>
          <w:numId w:val="1"/>
        </w:numPr>
        <w:rPr>
          <w:lang w:eastAsia="zh-CN"/>
        </w:rPr>
      </w:pPr>
      <w:r>
        <w:rPr>
          <w:rFonts w:hint="eastAsia"/>
          <w:lang w:eastAsia="zh-CN"/>
        </w:rPr>
        <w:t>单节点运行模式</w:t>
      </w:r>
    </w:p>
    <w:p w:rsidR="00F753E8" w:rsidRDefault="00F753E8" w:rsidP="00F753E8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工具由主入口脚本开始执行，入口脚本根据执行时给定的模块参数，在工具的模块目录下串行执行对应的模块，各模块独立完成对某项信息的采集或告警工作，并将结果保存下来。当各模块执行完成后，入口脚本将采集和告警的结果打包。</w:t>
      </w:r>
    </w:p>
    <w:p w:rsidR="00F753E8" w:rsidRPr="00D164F4" w:rsidRDefault="00FC1DC4" w:rsidP="00F753E8">
      <w:pPr>
        <w:jc w:val="center"/>
        <w:rPr>
          <w:lang w:eastAsia="zh-CN"/>
        </w:rPr>
      </w:pPr>
      <w:r>
        <w:object w:dxaOrig="12468" w:dyaOrig="124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8pt;height:479.4pt" o:ole="">
            <v:imagedata r:id="rId8" o:title=""/>
          </v:shape>
          <o:OLEObject Type="Embed" ProgID="Visio.Drawing.15" ShapeID="_x0000_i1025" DrawAspect="Content" ObjectID="_1768637330" r:id="rId9"/>
        </w:object>
      </w:r>
    </w:p>
    <w:p w:rsidR="00471FD4" w:rsidRDefault="00471FD4" w:rsidP="00471FD4">
      <w:pPr>
        <w:pStyle w:val="2"/>
        <w:numPr>
          <w:ilvl w:val="1"/>
          <w:numId w:val="1"/>
        </w:numPr>
        <w:rPr>
          <w:lang w:eastAsia="zh-CN"/>
        </w:rPr>
      </w:pPr>
      <w:r>
        <w:rPr>
          <w:rFonts w:hint="eastAsia"/>
          <w:lang w:eastAsia="zh-CN"/>
        </w:rPr>
        <w:t>批量调度</w:t>
      </w:r>
      <w:r>
        <w:rPr>
          <w:rFonts w:hint="eastAsia"/>
          <w:lang w:eastAsia="zh-CN"/>
        </w:rPr>
        <w:t>模式</w:t>
      </w:r>
    </w:p>
    <w:p w:rsidR="004862D7" w:rsidRDefault="0061561E" w:rsidP="00157587">
      <w:pPr>
        <w:ind w:firstLineChars="200" w:firstLine="440"/>
        <w:rPr>
          <w:rFonts w:hint="eastAsia"/>
          <w:lang w:eastAsia="zh-CN"/>
        </w:rPr>
      </w:pPr>
      <w:r>
        <w:rPr>
          <w:rFonts w:hint="eastAsia"/>
          <w:lang w:eastAsia="zh-CN"/>
        </w:rPr>
        <w:t>批量调度模式依赖于“</w:t>
      </w:r>
      <w:r>
        <w:rPr>
          <w:rFonts w:hint="eastAsia"/>
          <w:lang w:eastAsia="zh-CN"/>
        </w:rPr>
        <w:t>ansible</w:t>
      </w:r>
      <w:r>
        <w:rPr>
          <w:rFonts w:hint="eastAsia"/>
          <w:lang w:eastAsia="zh-CN"/>
        </w:rPr>
        <w:t>”</w:t>
      </w:r>
      <w:r w:rsidR="00124BF8">
        <w:rPr>
          <w:rFonts w:hint="eastAsia"/>
          <w:lang w:eastAsia="zh-CN"/>
        </w:rPr>
        <w:t>剧本</w:t>
      </w:r>
      <w:r>
        <w:rPr>
          <w:rFonts w:hint="eastAsia"/>
          <w:lang w:eastAsia="zh-CN"/>
        </w:rPr>
        <w:t>实现</w:t>
      </w:r>
      <w:r w:rsidR="004862D7">
        <w:rPr>
          <w:rFonts w:hint="eastAsia"/>
          <w:lang w:eastAsia="zh-CN"/>
        </w:rPr>
        <w:t>。</w:t>
      </w:r>
      <w:r w:rsidR="000C25C2">
        <w:rPr>
          <w:rFonts w:hint="eastAsia"/>
          <w:lang w:eastAsia="zh-CN"/>
        </w:rPr>
        <w:t>在</w:t>
      </w:r>
      <w:r w:rsidR="000C25C2">
        <w:rPr>
          <w:rFonts w:hint="eastAsia"/>
          <w:lang w:eastAsia="zh-CN"/>
        </w:rPr>
        <w:t xml:space="preserve"> </w:t>
      </w:r>
      <w:r w:rsidR="000C25C2">
        <w:rPr>
          <w:lang w:eastAsia="zh-CN"/>
        </w:rPr>
        <w:t xml:space="preserve">ansible-2.9.27 </w:t>
      </w:r>
      <w:r w:rsidR="000C25C2">
        <w:rPr>
          <w:rFonts w:hint="eastAsia"/>
          <w:lang w:eastAsia="zh-CN"/>
        </w:rPr>
        <w:t>版本下进行开发</w:t>
      </w:r>
      <w:r w:rsidR="00727053">
        <w:rPr>
          <w:rFonts w:hint="eastAsia"/>
          <w:lang w:eastAsia="zh-CN"/>
        </w:rPr>
        <w:t>测试，因该版本是最后一个支持</w:t>
      </w:r>
      <w:r w:rsidR="00727053">
        <w:rPr>
          <w:rFonts w:hint="eastAsia"/>
          <w:lang w:eastAsia="zh-CN"/>
        </w:rPr>
        <w:t xml:space="preserve"> </w:t>
      </w:r>
      <w:r w:rsidR="00727053">
        <w:rPr>
          <w:lang w:eastAsia="zh-CN"/>
        </w:rPr>
        <w:t xml:space="preserve">python2 </w:t>
      </w:r>
      <w:r w:rsidR="00727053">
        <w:rPr>
          <w:rFonts w:hint="eastAsia"/>
          <w:lang w:eastAsia="zh-CN"/>
        </w:rPr>
        <w:t>的版本。</w:t>
      </w:r>
    </w:p>
    <w:p w:rsidR="00157587" w:rsidRDefault="004862D7" w:rsidP="00157587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若</w:t>
      </w:r>
      <w:r w:rsidR="00721EBA">
        <w:rPr>
          <w:rFonts w:hint="eastAsia"/>
          <w:lang w:eastAsia="zh-CN"/>
        </w:rPr>
        <w:t>在批量调度管理主机上安装了“</w:t>
      </w:r>
      <w:r w:rsidR="00721EBA">
        <w:rPr>
          <w:rFonts w:hint="eastAsia"/>
          <w:lang w:eastAsia="zh-CN"/>
        </w:rPr>
        <w:t>tsc</w:t>
      </w:r>
      <w:r w:rsidR="00721EBA">
        <w:rPr>
          <w:lang w:eastAsia="zh-CN"/>
        </w:rPr>
        <w:t>_tools-1.6.3</w:t>
      </w:r>
      <w:r w:rsidR="00721EBA">
        <w:rPr>
          <w:rFonts w:hint="eastAsia"/>
          <w:lang w:eastAsia="zh-CN"/>
        </w:rPr>
        <w:t>”以上版本和“</w:t>
      </w:r>
      <w:r w:rsidR="00721EBA">
        <w:rPr>
          <w:rFonts w:hint="eastAsia"/>
          <w:lang w:eastAsia="zh-CN"/>
        </w:rPr>
        <w:t>tsc</w:t>
      </w:r>
      <w:r w:rsidR="00721EBA">
        <w:rPr>
          <w:lang w:eastAsia="zh-CN"/>
        </w:rPr>
        <w:t>_pyenv</w:t>
      </w:r>
      <w:r w:rsidR="00ED6227">
        <w:rPr>
          <w:lang w:eastAsia="zh-CN"/>
        </w:rPr>
        <w:t>-1.0.6</w:t>
      </w:r>
      <w:r w:rsidR="00721EBA">
        <w:rPr>
          <w:rFonts w:hint="eastAsia"/>
          <w:lang w:eastAsia="zh-CN"/>
        </w:rPr>
        <w:t>”</w:t>
      </w:r>
      <w:r w:rsidR="00ED6227">
        <w:rPr>
          <w:rFonts w:hint="eastAsia"/>
          <w:lang w:eastAsia="zh-CN"/>
        </w:rPr>
        <w:t>以上版本。</w:t>
      </w:r>
      <w:r>
        <w:rPr>
          <w:rFonts w:hint="eastAsia"/>
          <w:lang w:eastAsia="zh-CN"/>
        </w:rPr>
        <w:t>此种场景下可使用</w:t>
      </w:r>
      <w:r>
        <w:rPr>
          <w:rFonts w:hint="eastAsia"/>
          <w:lang w:eastAsia="zh-CN"/>
        </w:rPr>
        <w:t xml:space="preserve"> </w:t>
      </w:r>
      <w:r w:rsidR="00D317CD">
        <w:rPr>
          <w:rFonts w:hint="eastAsia"/>
          <w:lang w:eastAsia="zh-CN"/>
        </w:rPr>
        <w:t>“</w:t>
      </w:r>
      <w:r w:rsidR="00D317CD">
        <w:rPr>
          <w:rFonts w:hint="eastAsia"/>
          <w:lang w:eastAsia="zh-CN"/>
        </w:rPr>
        <w:t>tsc</w:t>
      </w:r>
      <w:r w:rsidR="00D317CD">
        <w:rPr>
          <w:lang w:eastAsia="zh-CN"/>
        </w:rPr>
        <w:t>_ansible” “tsc_ansible-playbook”</w:t>
      </w:r>
      <w:r w:rsidR="00D317CD">
        <w:rPr>
          <w:rFonts w:hint="eastAsia"/>
          <w:lang w:eastAsia="zh-CN"/>
        </w:rPr>
        <w:t>调度已配置好的</w:t>
      </w:r>
      <w:r w:rsidR="00D317CD">
        <w:rPr>
          <w:rFonts w:hint="eastAsia"/>
          <w:lang w:eastAsia="zh-CN"/>
        </w:rPr>
        <w:t xml:space="preserve"> </w:t>
      </w:r>
      <w:r w:rsidR="00D317CD">
        <w:rPr>
          <w:lang w:eastAsia="zh-CN"/>
        </w:rPr>
        <w:t xml:space="preserve">ansible </w:t>
      </w:r>
      <w:r w:rsidR="00D317CD">
        <w:rPr>
          <w:rFonts w:hint="eastAsia"/>
          <w:lang w:eastAsia="zh-CN"/>
        </w:rPr>
        <w:t>环境</w:t>
      </w:r>
      <w:r w:rsidR="00250543">
        <w:rPr>
          <w:rFonts w:hint="eastAsia"/>
          <w:lang w:eastAsia="zh-CN"/>
        </w:rPr>
        <w:t>，或导入</w:t>
      </w:r>
      <w:r w:rsidR="00250543">
        <w:rPr>
          <w:rFonts w:hint="eastAsia"/>
          <w:lang w:eastAsia="zh-CN"/>
        </w:rPr>
        <w:t xml:space="preserve"> </w:t>
      </w:r>
      <w:r w:rsidR="00250543">
        <w:rPr>
          <w:lang w:eastAsia="zh-CN"/>
        </w:rPr>
        <w:t xml:space="preserve">/home/tsc/pyenv_profile </w:t>
      </w:r>
      <w:r w:rsidR="00250543">
        <w:rPr>
          <w:rFonts w:hint="eastAsia"/>
          <w:lang w:eastAsia="zh-CN"/>
        </w:rPr>
        <w:t>后可直接使用</w:t>
      </w:r>
      <w:r w:rsidR="00250543">
        <w:rPr>
          <w:rFonts w:hint="eastAsia"/>
          <w:lang w:eastAsia="zh-CN"/>
        </w:rPr>
        <w:t xml:space="preserve"> </w:t>
      </w:r>
      <w:r w:rsidR="00250543">
        <w:rPr>
          <w:lang w:eastAsia="zh-CN"/>
        </w:rPr>
        <w:t xml:space="preserve">ansible </w:t>
      </w:r>
      <w:r w:rsidR="00997BE8">
        <w:rPr>
          <w:rFonts w:hint="eastAsia"/>
          <w:lang w:eastAsia="zh-CN"/>
        </w:rPr>
        <w:t>程序调度剧本</w:t>
      </w:r>
      <w:r w:rsidR="00306786">
        <w:rPr>
          <w:rFonts w:hint="eastAsia"/>
          <w:lang w:eastAsia="zh-CN"/>
        </w:rPr>
        <w:t>。</w:t>
      </w:r>
    </w:p>
    <w:p w:rsidR="003F74DF" w:rsidRDefault="002D2CBC" w:rsidP="00157587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若需批量调度的检查功能可通过单节点运行模式某</w:t>
      </w:r>
      <w:r w:rsidR="00832E85">
        <w:rPr>
          <w:rFonts w:hint="eastAsia"/>
          <w:lang w:eastAsia="zh-CN"/>
        </w:rPr>
        <w:t>模块</w:t>
      </w:r>
      <w:r>
        <w:rPr>
          <w:rFonts w:hint="eastAsia"/>
          <w:lang w:eastAsia="zh-CN"/>
        </w:rPr>
        <w:t>实现，则</w:t>
      </w:r>
      <w:r w:rsidR="008221BC">
        <w:rPr>
          <w:rFonts w:hint="eastAsia"/>
          <w:lang w:eastAsia="zh-CN"/>
        </w:rPr>
        <w:t>使用</w:t>
      </w:r>
      <w:r w:rsidR="00832E85">
        <w:rPr>
          <w:rFonts w:hint="eastAsia"/>
          <w:lang w:eastAsia="zh-CN"/>
        </w:rPr>
        <w:t>分发工具，调度工具模块，采集结果，生成汇总结果的方式运行。</w:t>
      </w:r>
    </w:p>
    <w:p w:rsidR="00557ABC" w:rsidRDefault="00557ABC" w:rsidP="00157587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若需批量调度的检查功能不可通过单节点运行模式的某模块实现，则</w:t>
      </w:r>
      <w:r w:rsidR="00216D0A">
        <w:rPr>
          <w:rFonts w:hint="eastAsia"/>
          <w:lang w:eastAsia="zh-CN"/>
        </w:rPr>
        <w:t>需全部</w:t>
      </w:r>
      <w:r w:rsidR="00141305">
        <w:rPr>
          <w:rFonts w:hint="eastAsia"/>
          <w:lang w:eastAsia="zh-CN"/>
        </w:rPr>
        <w:t>自行实现</w:t>
      </w:r>
      <w:r w:rsidR="00216D0A">
        <w:rPr>
          <w:rFonts w:hint="eastAsia"/>
          <w:lang w:eastAsia="zh-CN"/>
        </w:rPr>
        <w:t>，最终仍需生成汇总结果。</w:t>
      </w:r>
    </w:p>
    <w:p w:rsidR="00844F70" w:rsidRPr="00A8288D" w:rsidRDefault="00A8288D" w:rsidP="00157587">
      <w:pPr>
        <w:ind w:firstLineChars="200" w:firstLine="44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对于“基础环境完工检查”有汇总结果样例模板，可使用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LOGDELIVERY </w:t>
      </w:r>
      <w:r>
        <w:rPr>
          <w:rFonts w:hint="eastAsia"/>
          <w:lang w:eastAsia="zh-CN"/>
        </w:rPr>
        <w:t>函数在单节点生成日志</w:t>
      </w:r>
      <w:r w:rsidR="00341FEE">
        <w:rPr>
          <w:rFonts w:hint="eastAsia"/>
          <w:lang w:eastAsia="zh-CN"/>
        </w:rPr>
        <w:t>，在管理节点上采集纳管节点</w:t>
      </w:r>
      <w:r>
        <w:rPr>
          <w:rFonts w:hint="eastAsia"/>
          <w:lang w:eastAsia="zh-CN"/>
        </w:rPr>
        <w:t>日志后</w:t>
      </w:r>
      <w:r w:rsidR="00341FEE">
        <w:rPr>
          <w:rFonts w:hint="eastAsia"/>
          <w:lang w:eastAsia="zh-CN"/>
        </w:rPr>
        <w:t>使用</w:t>
      </w:r>
      <w:r w:rsidR="00E6357F">
        <w:rPr>
          <w:rFonts w:hint="eastAsia"/>
          <w:lang w:eastAsia="zh-CN"/>
        </w:rPr>
        <w:t>“</w:t>
      </w:r>
      <w:r w:rsidR="00E6357F" w:rsidRPr="00E6357F">
        <w:rPr>
          <w:lang w:eastAsia="zh-CN"/>
        </w:rPr>
        <w:t>parse_result.py</w:t>
      </w:r>
      <w:r w:rsidR="00E6357F">
        <w:rPr>
          <w:rFonts w:hint="eastAsia"/>
          <w:lang w:eastAsia="zh-CN"/>
        </w:rPr>
        <w:t>”直接合并日志生成汇总表格。</w:t>
      </w:r>
    </w:p>
    <w:p w:rsidR="00510A64" w:rsidRDefault="00A43AA9" w:rsidP="00510A64">
      <w:pPr>
        <w:pStyle w:val="1"/>
        <w:rPr>
          <w:lang w:eastAsia="zh-CN"/>
        </w:rPr>
      </w:pPr>
      <w:r>
        <w:rPr>
          <w:rFonts w:hint="eastAsia"/>
          <w:lang w:eastAsia="zh-CN"/>
        </w:rPr>
        <w:t>目录设计</w:t>
      </w:r>
    </w:p>
    <w:p w:rsidR="00B30D77" w:rsidRDefault="009267CF" w:rsidP="00B30D77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9130EC8" wp14:editId="2532E68B">
            <wp:extent cx="6120765" cy="3103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A3B" w:rsidRPr="00B30D77" w:rsidRDefault="003822EF" w:rsidP="00B30D77">
      <w:pPr>
        <w:rPr>
          <w:lang w:eastAsia="zh-CN"/>
        </w:rPr>
      </w:pPr>
      <w:r>
        <w:rPr>
          <w:lang w:eastAsia="zh-CN"/>
        </w:rPr>
        <w:object w:dxaOrig="1519" w:dyaOrig="1060">
          <v:shape id="_x0000_i1028" type="#_x0000_t75" style="width:76.2pt;height:52.8pt" o:ole="">
            <v:imagedata r:id="rId11" o:title=""/>
          </v:shape>
          <o:OLEObject Type="Embed" ProgID="Package" ShapeID="_x0000_i1028" DrawAspect="Icon" ObjectID="_1768637331" r:id="rId12"/>
        </w:object>
      </w:r>
      <w:bookmarkStart w:id="0" w:name="_GoBack"/>
      <w:bookmarkEnd w:id="0"/>
    </w:p>
    <w:p w:rsidR="00713EB0" w:rsidRDefault="00B57993" w:rsidP="00713EB0">
      <w:pPr>
        <w:pStyle w:val="1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主配置文件设计</w:t>
      </w:r>
    </w:p>
    <w:p w:rsidR="00A36689" w:rsidRDefault="00A36689" w:rsidP="00A36689">
      <w:pPr>
        <w:pStyle w:val="2"/>
        <w:numPr>
          <w:ilvl w:val="1"/>
          <w:numId w:val="1"/>
        </w:numPr>
        <w:rPr>
          <w:lang w:eastAsia="zh-CN"/>
        </w:rPr>
      </w:pPr>
      <w:r>
        <w:rPr>
          <w:rFonts w:hint="eastAsia"/>
          <w:lang w:eastAsia="zh-CN"/>
        </w:rPr>
        <w:t>单节点运行模式</w:t>
      </w:r>
    </w:p>
    <w:p w:rsidR="000D58B0" w:rsidRDefault="000D58B0" w:rsidP="000D58B0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为方便现场人员配置，无需配置多个配置文件，也无需重复配置同一个配置项。所有子模块的配置文件在合包时合并为主配置文件，现场人员仅需操作该配置文件。</w:t>
      </w:r>
    </w:p>
    <w:p w:rsidR="0069794A" w:rsidRDefault="0069794A" w:rsidP="007C6CA2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主配置文件为本工具一级目录</w:t>
      </w:r>
      <w:r>
        <w:rPr>
          <w:rFonts w:hint="eastAsia"/>
          <w:lang w:eastAsia="zh-CN"/>
        </w:rPr>
        <w:t xml:space="preserve"> </w:t>
      </w:r>
      <w:r w:rsidR="00B072C9">
        <w:rPr>
          <w:lang w:eastAsia="zh-CN"/>
        </w:rPr>
        <w:t>etc/</w:t>
      </w:r>
      <w:r>
        <w:rPr>
          <w:lang w:eastAsia="zh-CN"/>
        </w:rPr>
        <w:t>globe.common.conf</w:t>
      </w:r>
      <w:r w:rsidR="007C6CA2">
        <w:rPr>
          <w:rFonts w:hint="eastAsia"/>
          <w:lang w:eastAsia="zh-CN"/>
        </w:rPr>
        <w:t>。</w:t>
      </w:r>
    </w:p>
    <w:p w:rsidR="00E86F7C" w:rsidRPr="0069794A" w:rsidRDefault="00E86F7C" w:rsidP="007C6CA2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主配置文件遵循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ini </w:t>
      </w:r>
      <w:r>
        <w:rPr>
          <w:rFonts w:hint="eastAsia"/>
          <w:lang w:eastAsia="zh-CN"/>
        </w:rPr>
        <w:t>格式</w:t>
      </w:r>
      <w:r w:rsidR="00C247E5">
        <w:rPr>
          <w:rFonts w:hint="eastAsia"/>
          <w:lang w:eastAsia="zh-CN"/>
        </w:rPr>
        <w:t>（附录</w:t>
      </w:r>
      <w:r w:rsidR="00812475">
        <w:rPr>
          <w:rFonts w:hint="eastAsia"/>
          <w:lang w:eastAsia="zh-CN"/>
        </w:rPr>
        <w:t xml:space="preserve"> </w:t>
      </w:r>
      <w:r w:rsidR="00C247E5">
        <w:rPr>
          <w:lang w:eastAsia="zh-CN"/>
        </w:rPr>
        <w:t>ini</w:t>
      </w:r>
      <w:r w:rsidR="00D65803">
        <w:rPr>
          <w:lang w:eastAsia="zh-CN"/>
        </w:rPr>
        <w:t xml:space="preserve"> </w:t>
      </w:r>
      <w:r w:rsidR="00C247E5">
        <w:rPr>
          <w:rFonts w:hint="eastAsia"/>
          <w:lang w:eastAsia="zh-CN"/>
        </w:rPr>
        <w:t>格式</w:t>
      </w:r>
      <w:r w:rsidR="00F66FCA"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section</w:t>
      </w:r>
      <w:r>
        <w:rPr>
          <w:lang w:eastAsia="zh-CN"/>
        </w:rPr>
        <w:t xml:space="preserve"> </w:t>
      </w:r>
      <w:r w:rsidR="00084C8E">
        <w:rPr>
          <w:rFonts w:hint="eastAsia"/>
          <w:lang w:eastAsia="zh-CN"/>
        </w:rPr>
        <w:t>名使用模块名，</w:t>
      </w:r>
      <w:r w:rsidR="0039319D">
        <w:rPr>
          <w:rFonts w:hint="eastAsia"/>
          <w:lang w:eastAsia="zh-CN"/>
        </w:rPr>
        <w:t>公共配置项的</w:t>
      </w:r>
      <w:r w:rsidR="0039319D">
        <w:rPr>
          <w:rFonts w:hint="eastAsia"/>
          <w:lang w:eastAsia="zh-CN"/>
        </w:rPr>
        <w:t xml:space="preserve"> </w:t>
      </w:r>
      <w:r w:rsidR="0039319D">
        <w:rPr>
          <w:lang w:eastAsia="zh-CN"/>
        </w:rPr>
        <w:t xml:space="preserve">section </w:t>
      </w:r>
      <w:r w:rsidR="0039319D">
        <w:rPr>
          <w:rFonts w:hint="eastAsia"/>
          <w:lang w:eastAsia="zh-CN"/>
        </w:rPr>
        <w:t>名为</w:t>
      </w:r>
      <w:r w:rsidR="0039319D">
        <w:rPr>
          <w:rFonts w:hint="eastAsia"/>
          <w:lang w:eastAsia="zh-CN"/>
        </w:rPr>
        <w:t xml:space="preserve"> </w:t>
      </w:r>
      <w:r w:rsidR="0039319D">
        <w:rPr>
          <w:lang w:eastAsia="zh-CN"/>
        </w:rPr>
        <w:t>common</w:t>
      </w:r>
      <w:r w:rsidR="00A03779">
        <w:rPr>
          <w:rFonts w:hint="eastAsia"/>
          <w:lang w:eastAsia="zh-CN"/>
        </w:rPr>
        <w:t>。</w:t>
      </w:r>
    </w:p>
    <w:p w:rsidR="000E312C" w:rsidRPr="00922160" w:rsidRDefault="000E312C" w:rsidP="00922160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各模块</w:t>
      </w:r>
      <w:r w:rsidR="00765D8B">
        <w:rPr>
          <w:rFonts w:hint="eastAsia"/>
          <w:lang w:eastAsia="zh-CN"/>
        </w:rPr>
        <w:t>如需配置，可在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模块包</w:t>
      </w:r>
      <w:r>
        <w:rPr>
          <w:rFonts w:hint="eastAsia"/>
          <w:lang w:eastAsia="zh-CN"/>
        </w:rPr>
        <w:t>/</w:t>
      </w:r>
      <w:r w:rsidR="0009173A">
        <w:rPr>
          <w:lang w:eastAsia="zh-CN"/>
        </w:rPr>
        <w:t>etc/globe.common.conf</w:t>
      </w:r>
      <w:r w:rsidR="00765D8B">
        <w:rPr>
          <w:lang w:eastAsia="zh-CN"/>
        </w:rPr>
        <w:t xml:space="preserve"> </w:t>
      </w:r>
      <w:r w:rsidR="00765D8B">
        <w:rPr>
          <w:rFonts w:hint="eastAsia"/>
          <w:lang w:eastAsia="zh-CN"/>
        </w:rPr>
        <w:t>中提供模块配置文件</w:t>
      </w:r>
      <w:r w:rsidR="00936D37">
        <w:rPr>
          <w:rFonts w:hint="eastAsia"/>
          <w:lang w:eastAsia="zh-CN"/>
        </w:rPr>
        <w:t>，合包时将人工合并到主配置中。</w:t>
      </w:r>
    </w:p>
    <w:p w:rsidR="00365409" w:rsidRDefault="00365409" w:rsidP="00365409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各模块配置文件需遵循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ini </w:t>
      </w:r>
      <w:r>
        <w:rPr>
          <w:rFonts w:hint="eastAsia"/>
          <w:lang w:eastAsia="zh-CN"/>
        </w:rPr>
        <w:t>格式，</w:t>
      </w:r>
      <w:r>
        <w:rPr>
          <w:rFonts w:hint="eastAsia"/>
          <w:lang w:eastAsia="zh-CN"/>
        </w:rPr>
        <w:t>section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名使用模块名。合包时将各模块的配置文件汇总成为主配置文件</w:t>
      </w:r>
      <w:r w:rsidR="00FA0483">
        <w:rPr>
          <w:rFonts w:hint="eastAsia"/>
          <w:lang w:eastAsia="zh-CN"/>
        </w:rPr>
        <w:t>。对于多个模块都需要的公共配置项</w:t>
      </w:r>
      <w:r w:rsidR="0040683C">
        <w:rPr>
          <w:rFonts w:hint="eastAsia"/>
          <w:lang w:eastAsia="zh-CN"/>
        </w:rPr>
        <w:t>从子模块</w:t>
      </w:r>
      <w:r w:rsidR="00A803CC">
        <w:rPr>
          <w:rFonts w:hint="eastAsia"/>
          <w:lang w:eastAsia="zh-CN"/>
        </w:rPr>
        <w:t>段中</w:t>
      </w:r>
      <w:r w:rsidR="0040683C">
        <w:rPr>
          <w:rFonts w:hint="eastAsia"/>
          <w:lang w:eastAsia="zh-CN"/>
        </w:rPr>
        <w:t>移动</w:t>
      </w:r>
      <w:r w:rsidR="00A803CC">
        <w:rPr>
          <w:rFonts w:hint="eastAsia"/>
          <w:lang w:eastAsia="zh-CN"/>
        </w:rPr>
        <w:t>到</w:t>
      </w:r>
      <w:r w:rsidR="00A803CC">
        <w:rPr>
          <w:rFonts w:hint="eastAsia"/>
          <w:lang w:eastAsia="zh-CN"/>
        </w:rPr>
        <w:t xml:space="preserve"> </w:t>
      </w:r>
      <w:r w:rsidR="00A803CC">
        <w:rPr>
          <w:lang w:eastAsia="zh-CN"/>
        </w:rPr>
        <w:t xml:space="preserve">common </w:t>
      </w:r>
      <w:r w:rsidR="00A803CC">
        <w:rPr>
          <w:rFonts w:hint="eastAsia"/>
          <w:lang w:eastAsia="zh-CN"/>
        </w:rPr>
        <w:t>段</w:t>
      </w:r>
      <w:r w:rsidR="007119F8">
        <w:rPr>
          <w:rFonts w:hint="eastAsia"/>
          <w:lang w:eastAsia="zh-CN"/>
        </w:rPr>
        <w:t>。（人工审核）</w:t>
      </w:r>
    </w:p>
    <w:p w:rsidR="009A52C5" w:rsidRDefault="007A3297" w:rsidP="009A52C5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若某公共配置项的</w:t>
      </w:r>
      <w:r w:rsidR="00144E68">
        <w:rPr>
          <w:rFonts w:hint="eastAsia"/>
          <w:lang w:eastAsia="zh-CN"/>
        </w:rPr>
        <w:t xml:space="preserve"> </w:t>
      </w:r>
      <w:r w:rsidR="00235C73">
        <w:rPr>
          <w:rFonts w:hint="eastAsia"/>
          <w:lang w:eastAsia="zh-CN"/>
        </w:rPr>
        <w:t>key</w:t>
      </w:r>
      <w:r w:rsidR="00144E68">
        <w:rPr>
          <w:lang w:eastAsia="zh-CN"/>
        </w:rPr>
        <w:t xml:space="preserve"> </w:t>
      </w:r>
      <w:r w:rsidR="00235C73">
        <w:rPr>
          <w:rFonts w:hint="eastAsia"/>
          <w:lang w:eastAsia="zh-CN"/>
        </w:rPr>
        <w:t>名各模块约定不一，则以先提交的模块为准，后提交的模块需改名。</w:t>
      </w:r>
      <w:r w:rsidR="007119F8">
        <w:rPr>
          <w:rFonts w:hint="eastAsia"/>
          <w:lang w:eastAsia="zh-CN"/>
        </w:rPr>
        <w:t>（人工审核）</w:t>
      </w:r>
    </w:p>
    <w:p w:rsidR="004413BA" w:rsidRDefault="000F0CD8" w:rsidP="009A52C5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lastRenderedPageBreak/>
        <w:t>各模块运行时都</w:t>
      </w:r>
      <w:r w:rsidR="008B6A17">
        <w:rPr>
          <w:rFonts w:hint="eastAsia"/>
          <w:lang w:eastAsia="zh-CN"/>
        </w:rPr>
        <w:t>先</w:t>
      </w:r>
      <w:r>
        <w:rPr>
          <w:rFonts w:hint="eastAsia"/>
          <w:lang w:eastAsia="zh-CN"/>
        </w:rPr>
        <w:t>读取主配置文件，要读取的各个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key </w:t>
      </w:r>
      <w:r>
        <w:rPr>
          <w:rFonts w:hint="eastAsia"/>
          <w:lang w:eastAsia="zh-CN"/>
        </w:rPr>
        <w:t>先从主配置的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common </w:t>
      </w:r>
      <w:r>
        <w:rPr>
          <w:rFonts w:hint="eastAsia"/>
          <w:lang w:eastAsia="zh-CN"/>
        </w:rPr>
        <w:t>段读取</w:t>
      </w:r>
      <w:r w:rsidR="00AC0C32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common </w:t>
      </w:r>
      <w:r>
        <w:rPr>
          <w:rFonts w:hint="eastAsia"/>
          <w:lang w:eastAsia="zh-CN"/>
        </w:rPr>
        <w:t>段没有该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key </w:t>
      </w:r>
      <w:r>
        <w:rPr>
          <w:rFonts w:hint="eastAsia"/>
          <w:lang w:eastAsia="zh-CN"/>
        </w:rPr>
        <w:t>时再从本模块名的</w:t>
      </w:r>
      <w:r w:rsidR="003F4CCD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section</w:t>
      </w:r>
      <w:r w:rsidR="003F4CCD">
        <w:rPr>
          <w:lang w:eastAsia="zh-CN"/>
        </w:rPr>
        <w:t xml:space="preserve"> </w:t>
      </w:r>
      <w:r>
        <w:rPr>
          <w:rFonts w:hint="eastAsia"/>
          <w:lang w:eastAsia="zh-CN"/>
        </w:rPr>
        <w:t>段读取</w:t>
      </w:r>
      <w:r w:rsidR="00E5078B">
        <w:rPr>
          <w:rFonts w:hint="eastAsia"/>
          <w:lang w:eastAsia="zh-CN"/>
        </w:rPr>
        <w:t>。</w:t>
      </w:r>
      <w:r w:rsidR="00D12C3E">
        <w:rPr>
          <w:rFonts w:hint="eastAsia"/>
          <w:lang w:eastAsia="zh-CN"/>
        </w:rPr>
        <w:t>（模块需具备此能力）</w:t>
      </w:r>
    </w:p>
    <w:p w:rsidR="0096242D" w:rsidRDefault="0096242D" w:rsidP="009A52C5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模块如果有基本不需要修改的配置，无需合入主配置，可放至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模块包</w:t>
      </w:r>
      <w:r>
        <w:rPr>
          <w:rFonts w:hint="eastAsia"/>
          <w:lang w:eastAsia="zh-CN"/>
        </w:rPr>
        <w:t>/</w:t>
      </w:r>
      <w:r>
        <w:rPr>
          <w:lang w:eastAsia="zh-CN"/>
        </w:rPr>
        <w:t xml:space="preserve">etc/ </w:t>
      </w:r>
      <w:r>
        <w:rPr>
          <w:rFonts w:hint="eastAsia"/>
          <w:lang w:eastAsia="zh-CN"/>
        </w:rPr>
        <w:t>下自定配置文件中</w:t>
      </w:r>
      <w:r w:rsidR="00E90B95">
        <w:rPr>
          <w:rFonts w:hint="eastAsia"/>
          <w:lang w:eastAsia="zh-CN"/>
        </w:rPr>
        <w:t>。</w:t>
      </w:r>
    </w:p>
    <w:p w:rsidR="00C55EC7" w:rsidRDefault="006E0155" w:rsidP="00715FE1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如以下的两个模块都有同一个含义的</w:t>
      </w:r>
      <w:r>
        <w:rPr>
          <w:rFonts w:hint="eastAsia"/>
          <w:lang w:eastAsia="zh-CN"/>
        </w:rPr>
        <w:t xml:space="preserve"> </w:t>
      </w:r>
      <w:r w:rsidR="00582253">
        <w:rPr>
          <w:lang w:eastAsia="zh-CN"/>
        </w:rPr>
        <w:t>key4</w:t>
      </w:r>
      <w:r w:rsidR="00AC0C32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则将</w:t>
      </w:r>
      <w:r>
        <w:rPr>
          <w:rFonts w:hint="eastAsia"/>
          <w:lang w:eastAsia="zh-CN"/>
        </w:rPr>
        <w:t xml:space="preserve"> key</w:t>
      </w:r>
      <w:r w:rsidR="00582253">
        <w:rPr>
          <w:lang w:eastAsia="zh-CN"/>
        </w:rPr>
        <w:t>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合并到</w:t>
      </w:r>
      <w:r>
        <w:rPr>
          <w:rFonts w:hint="eastAsia"/>
          <w:lang w:eastAsia="zh-CN"/>
        </w:rPr>
        <w:t xml:space="preserve"> common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段</w:t>
      </w:r>
      <w:r w:rsidR="009D3B1C">
        <w:rPr>
          <w:rFonts w:hint="eastAsia"/>
          <w:lang w:eastAsia="zh-CN"/>
        </w:rPr>
        <w:t>，并从各子模块段中移除</w:t>
      </w:r>
      <w:r w:rsidR="009D3B1C">
        <w:rPr>
          <w:rFonts w:hint="eastAsia"/>
          <w:lang w:eastAsia="zh-CN"/>
        </w:rPr>
        <w:t xml:space="preserve"> </w:t>
      </w:r>
      <w:r w:rsidR="009D3B1C">
        <w:rPr>
          <w:lang w:eastAsia="zh-CN"/>
        </w:rPr>
        <w:t>key4</w:t>
      </w:r>
      <w:r w:rsidR="00C95409">
        <w:rPr>
          <w:rFonts w:hint="eastAsia"/>
          <w:lang w:eastAsia="zh-CN"/>
        </w:rPr>
        <w:t>。</w:t>
      </w:r>
      <w:r w:rsidR="00754441">
        <w:rPr>
          <w:rFonts w:hint="eastAsia"/>
          <w:lang w:eastAsia="zh-CN"/>
        </w:rPr>
        <w:t>当</w:t>
      </w:r>
      <w:r w:rsidR="00C95409">
        <w:rPr>
          <w:rFonts w:hint="eastAsia"/>
          <w:lang w:eastAsia="zh-CN"/>
        </w:rPr>
        <w:t>模块</w:t>
      </w:r>
      <w:r w:rsidR="00D44917">
        <w:rPr>
          <w:rFonts w:hint="eastAsia"/>
          <w:lang w:eastAsia="zh-CN"/>
        </w:rPr>
        <w:t xml:space="preserve"> </w:t>
      </w:r>
      <w:r w:rsidR="00C95409">
        <w:rPr>
          <w:rFonts w:hint="eastAsia"/>
          <w:lang w:eastAsia="zh-CN"/>
        </w:rPr>
        <w:t>1</w:t>
      </w:r>
      <w:r w:rsidR="00D44917">
        <w:rPr>
          <w:lang w:eastAsia="zh-CN"/>
        </w:rPr>
        <w:t xml:space="preserve"> </w:t>
      </w:r>
      <w:r w:rsidR="00C95409">
        <w:rPr>
          <w:rFonts w:hint="eastAsia"/>
          <w:lang w:eastAsia="zh-CN"/>
        </w:rPr>
        <w:t>运行时</w:t>
      </w:r>
      <w:r w:rsidR="00671656">
        <w:rPr>
          <w:rFonts w:hint="eastAsia"/>
          <w:lang w:eastAsia="zh-CN"/>
        </w:rPr>
        <w:t>，读取主配置文件，</w:t>
      </w:r>
      <w:r w:rsidR="006A077D">
        <w:rPr>
          <w:rFonts w:hint="eastAsia"/>
          <w:lang w:eastAsia="zh-CN"/>
        </w:rPr>
        <w:t>当</w:t>
      </w:r>
      <w:r w:rsidR="00D77378">
        <w:rPr>
          <w:rFonts w:hint="eastAsia"/>
          <w:lang w:eastAsia="zh-CN"/>
        </w:rPr>
        <w:t>使用</w:t>
      </w:r>
      <w:r w:rsidR="00A754C4">
        <w:rPr>
          <w:rFonts w:hint="eastAsia"/>
          <w:lang w:eastAsia="zh-CN"/>
        </w:rPr>
        <w:t xml:space="preserve"> </w:t>
      </w:r>
      <w:r w:rsidR="00A754C4">
        <w:rPr>
          <w:lang w:eastAsia="zh-CN"/>
        </w:rPr>
        <w:t xml:space="preserve">key4 </w:t>
      </w:r>
      <w:r w:rsidR="00A754C4">
        <w:rPr>
          <w:rFonts w:hint="eastAsia"/>
          <w:lang w:eastAsia="zh-CN"/>
        </w:rPr>
        <w:t>时，在</w:t>
      </w:r>
      <w:r w:rsidR="00A754C4">
        <w:rPr>
          <w:rFonts w:hint="eastAsia"/>
          <w:lang w:eastAsia="zh-CN"/>
        </w:rPr>
        <w:t xml:space="preserve"> </w:t>
      </w:r>
      <w:r w:rsidR="00A754C4">
        <w:rPr>
          <w:lang w:eastAsia="zh-CN"/>
        </w:rPr>
        <w:t xml:space="preserve">common </w:t>
      </w:r>
      <w:r w:rsidR="00A754C4">
        <w:rPr>
          <w:rFonts w:hint="eastAsia"/>
          <w:lang w:eastAsia="zh-CN"/>
        </w:rPr>
        <w:t>段找到该键则使用该键；</w:t>
      </w:r>
      <w:r w:rsidR="00E32C40">
        <w:rPr>
          <w:rFonts w:hint="eastAsia"/>
          <w:lang w:eastAsia="zh-CN"/>
        </w:rPr>
        <w:t>当使用</w:t>
      </w:r>
      <w:r w:rsidR="00A754C4">
        <w:rPr>
          <w:rFonts w:hint="eastAsia"/>
          <w:lang w:eastAsia="zh-CN"/>
        </w:rPr>
        <w:t xml:space="preserve"> </w:t>
      </w:r>
      <w:r w:rsidR="00A754C4">
        <w:rPr>
          <w:lang w:eastAsia="zh-CN"/>
        </w:rPr>
        <w:t xml:space="preserve">key3 </w:t>
      </w:r>
      <w:r w:rsidR="00A754C4">
        <w:rPr>
          <w:rFonts w:hint="eastAsia"/>
          <w:lang w:eastAsia="zh-CN"/>
        </w:rPr>
        <w:t>时，先在</w:t>
      </w:r>
      <w:r w:rsidR="00A754C4">
        <w:rPr>
          <w:rFonts w:hint="eastAsia"/>
          <w:lang w:eastAsia="zh-CN"/>
        </w:rPr>
        <w:t xml:space="preserve"> </w:t>
      </w:r>
      <w:r w:rsidR="00A754C4">
        <w:rPr>
          <w:lang w:eastAsia="zh-CN"/>
        </w:rPr>
        <w:t xml:space="preserve">common </w:t>
      </w:r>
      <w:r w:rsidR="00A754C4">
        <w:rPr>
          <w:rFonts w:hint="eastAsia"/>
          <w:lang w:eastAsia="zh-CN"/>
        </w:rPr>
        <w:t>段查找</w:t>
      </w:r>
      <w:r w:rsidR="00A754C4">
        <w:rPr>
          <w:rFonts w:hint="eastAsia"/>
          <w:lang w:eastAsia="zh-CN"/>
        </w:rPr>
        <w:t xml:space="preserve"> </w:t>
      </w:r>
      <w:r w:rsidR="00A754C4">
        <w:rPr>
          <w:lang w:eastAsia="zh-CN"/>
        </w:rPr>
        <w:t>key3</w:t>
      </w:r>
      <w:r w:rsidR="00A754C4">
        <w:rPr>
          <w:rFonts w:hint="eastAsia"/>
          <w:lang w:eastAsia="zh-CN"/>
        </w:rPr>
        <w:t>，在</w:t>
      </w:r>
      <w:r w:rsidR="00A754C4">
        <w:rPr>
          <w:rFonts w:hint="eastAsia"/>
          <w:lang w:eastAsia="zh-CN"/>
        </w:rPr>
        <w:t xml:space="preserve"> </w:t>
      </w:r>
      <w:r w:rsidR="00A754C4">
        <w:rPr>
          <w:lang w:eastAsia="zh-CN"/>
        </w:rPr>
        <w:t xml:space="preserve">common </w:t>
      </w:r>
      <w:r w:rsidR="00A754C4">
        <w:rPr>
          <w:rFonts w:hint="eastAsia"/>
          <w:lang w:eastAsia="zh-CN"/>
        </w:rPr>
        <w:t>段不存在</w:t>
      </w:r>
      <w:r w:rsidR="00A754C4">
        <w:rPr>
          <w:rFonts w:hint="eastAsia"/>
          <w:lang w:eastAsia="zh-CN"/>
        </w:rPr>
        <w:t xml:space="preserve"> key</w:t>
      </w:r>
      <w:r w:rsidR="00A754C4">
        <w:rPr>
          <w:lang w:eastAsia="zh-CN"/>
        </w:rPr>
        <w:t>3</w:t>
      </w:r>
      <w:r w:rsidR="00A754C4">
        <w:rPr>
          <w:rFonts w:hint="eastAsia"/>
          <w:lang w:eastAsia="zh-CN"/>
        </w:rPr>
        <w:t>，则</w:t>
      </w:r>
      <w:r w:rsidR="00E30C4F">
        <w:rPr>
          <w:rFonts w:hint="eastAsia"/>
          <w:lang w:eastAsia="zh-CN"/>
        </w:rPr>
        <w:t>到</w:t>
      </w:r>
      <w:r w:rsidR="00E30C4F">
        <w:rPr>
          <w:rFonts w:hint="eastAsia"/>
          <w:lang w:eastAsia="zh-CN"/>
        </w:rPr>
        <w:t xml:space="preserve"> </w:t>
      </w:r>
      <w:r w:rsidR="00E30C4F">
        <w:rPr>
          <w:lang w:eastAsia="zh-CN"/>
        </w:rPr>
        <w:t xml:space="preserve">module_name_1 </w:t>
      </w:r>
      <w:r w:rsidR="00E30C4F">
        <w:rPr>
          <w:rFonts w:hint="eastAsia"/>
          <w:lang w:eastAsia="zh-CN"/>
        </w:rPr>
        <w:t>中再查找</w:t>
      </w:r>
      <w:r w:rsidR="00E30C4F">
        <w:rPr>
          <w:rFonts w:hint="eastAsia"/>
          <w:lang w:eastAsia="zh-CN"/>
        </w:rPr>
        <w:t xml:space="preserve"> </w:t>
      </w:r>
      <w:r w:rsidR="00E30C4F">
        <w:rPr>
          <w:lang w:eastAsia="zh-CN"/>
        </w:rPr>
        <w:t>key3</w:t>
      </w:r>
      <w:r w:rsidR="00412CA0">
        <w:rPr>
          <w:rFonts w:hint="eastAsia"/>
          <w:lang w:eastAsia="zh-CN"/>
        </w:rPr>
        <w:t>。</w:t>
      </w:r>
    </w:p>
    <w:p w:rsidR="00A7084E" w:rsidRPr="00A7084E" w:rsidRDefault="00A7084E" w:rsidP="00A7084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A7084E">
        <w:rPr>
          <w:rFonts w:ascii="JetBrains Mono" w:hAnsi="JetBrains Mono" w:cs="JetBrains Mono"/>
          <w:color w:val="D4D4D4"/>
          <w:sz w:val="20"/>
          <w:lang w:eastAsia="zh-CN"/>
        </w:rPr>
        <w:t>[common]</w:t>
      </w:r>
    </w:p>
    <w:p w:rsidR="00A7084E" w:rsidRPr="00A7084E" w:rsidRDefault="00A7084E" w:rsidP="00A7084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A7084E">
        <w:rPr>
          <w:rFonts w:ascii="JetBrains Mono" w:hAnsi="JetBrains Mono" w:cs="JetBrains Mono"/>
          <w:color w:val="569CD6"/>
          <w:sz w:val="20"/>
          <w:lang w:eastAsia="zh-CN"/>
        </w:rPr>
        <w:t>key1</w:t>
      </w:r>
      <w:r w:rsidRPr="00A7084E">
        <w:rPr>
          <w:rFonts w:ascii="JetBrains Mono" w:hAnsi="JetBrains Mono" w:cs="JetBrains Mono"/>
          <w:color w:val="D4D4D4"/>
          <w:sz w:val="20"/>
          <w:lang w:eastAsia="zh-CN"/>
        </w:rPr>
        <w:t>=value1</w:t>
      </w:r>
    </w:p>
    <w:p w:rsidR="00A7084E" w:rsidRPr="00A7084E" w:rsidRDefault="00A7084E" w:rsidP="00A7084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A7084E">
        <w:rPr>
          <w:rFonts w:ascii="JetBrains Mono" w:hAnsi="JetBrains Mono" w:cs="JetBrains Mono"/>
          <w:color w:val="569CD6"/>
          <w:sz w:val="20"/>
          <w:lang w:eastAsia="zh-CN"/>
        </w:rPr>
        <w:t>key2</w:t>
      </w:r>
      <w:r w:rsidRPr="00A7084E">
        <w:rPr>
          <w:rFonts w:ascii="JetBrains Mono" w:hAnsi="JetBrains Mono" w:cs="JetBrains Mono"/>
          <w:color w:val="D4D4D4"/>
          <w:sz w:val="20"/>
          <w:lang w:eastAsia="zh-CN"/>
        </w:rPr>
        <w:t>=value2</w:t>
      </w:r>
    </w:p>
    <w:p w:rsidR="00A7084E" w:rsidRPr="00A7084E" w:rsidRDefault="00A7084E" w:rsidP="00A7084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A7084E">
        <w:rPr>
          <w:rFonts w:ascii="JetBrains Mono" w:hAnsi="JetBrains Mono" w:cs="JetBrains Mono"/>
          <w:color w:val="D4D4D4"/>
          <w:sz w:val="20"/>
          <w:lang w:eastAsia="zh-CN"/>
        </w:rPr>
        <w:t>[module_name_1]</w:t>
      </w:r>
    </w:p>
    <w:p w:rsidR="00A7084E" w:rsidRPr="00A7084E" w:rsidRDefault="00A7084E" w:rsidP="00A7084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A7084E">
        <w:rPr>
          <w:rFonts w:ascii="JetBrains Mono" w:hAnsi="JetBrains Mono" w:cs="JetBrains Mono"/>
          <w:color w:val="569CD6"/>
          <w:sz w:val="20"/>
          <w:lang w:eastAsia="zh-CN"/>
        </w:rPr>
        <w:t>key3</w:t>
      </w:r>
      <w:r w:rsidRPr="00A7084E">
        <w:rPr>
          <w:rFonts w:ascii="JetBrains Mono" w:hAnsi="JetBrains Mono" w:cs="JetBrains Mono"/>
          <w:color w:val="D4D4D4"/>
          <w:sz w:val="20"/>
          <w:lang w:eastAsia="zh-CN"/>
        </w:rPr>
        <w:t>=value3</w:t>
      </w:r>
    </w:p>
    <w:p w:rsidR="00A7084E" w:rsidRPr="00A7084E" w:rsidRDefault="00A7084E" w:rsidP="00A7084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A7084E">
        <w:rPr>
          <w:rFonts w:ascii="JetBrains Mono" w:hAnsi="JetBrains Mono" w:cs="JetBrains Mono"/>
          <w:color w:val="569CD6"/>
          <w:sz w:val="20"/>
          <w:lang w:eastAsia="zh-CN"/>
        </w:rPr>
        <w:t>key4</w:t>
      </w:r>
      <w:r w:rsidRPr="00A7084E">
        <w:rPr>
          <w:rFonts w:ascii="JetBrains Mono" w:hAnsi="JetBrains Mono" w:cs="JetBrains Mono"/>
          <w:color w:val="D4D4D4"/>
          <w:sz w:val="20"/>
          <w:lang w:eastAsia="zh-CN"/>
        </w:rPr>
        <w:t>=value4</w:t>
      </w:r>
    </w:p>
    <w:p w:rsidR="00A7084E" w:rsidRPr="00A7084E" w:rsidRDefault="00A7084E" w:rsidP="00A7084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A7084E">
        <w:rPr>
          <w:rFonts w:ascii="JetBrains Mono" w:hAnsi="JetBrains Mono" w:cs="JetBrains Mono"/>
          <w:color w:val="569CD6"/>
          <w:sz w:val="20"/>
          <w:lang w:eastAsia="zh-CN"/>
        </w:rPr>
        <w:t>threshold</w:t>
      </w:r>
      <w:r w:rsidRPr="00A7084E">
        <w:rPr>
          <w:rFonts w:ascii="JetBrains Mono" w:hAnsi="JetBrains Mono" w:cs="JetBrains Mono"/>
          <w:color w:val="D4D4D4"/>
          <w:sz w:val="20"/>
          <w:lang w:eastAsia="zh-CN"/>
        </w:rPr>
        <w:t>=30</w:t>
      </w:r>
    </w:p>
    <w:p w:rsidR="00A7084E" w:rsidRPr="00A7084E" w:rsidRDefault="00A7084E" w:rsidP="00A7084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A7084E">
        <w:rPr>
          <w:rFonts w:ascii="JetBrains Mono" w:hAnsi="JetBrains Mono" w:cs="JetBrains Mono"/>
          <w:color w:val="D4D4D4"/>
          <w:sz w:val="20"/>
          <w:lang w:eastAsia="zh-CN"/>
        </w:rPr>
        <w:t>[module_name_2]</w:t>
      </w:r>
    </w:p>
    <w:p w:rsidR="00A7084E" w:rsidRPr="00A7084E" w:rsidRDefault="00A7084E" w:rsidP="00A7084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A7084E">
        <w:rPr>
          <w:rFonts w:ascii="JetBrains Mono" w:hAnsi="JetBrains Mono" w:cs="JetBrains Mono"/>
          <w:color w:val="569CD6"/>
          <w:sz w:val="20"/>
          <w:lang w:eastAsia="zh-CN"/>
        </w:rPr>
        <w:t>key4</w:t>
      </w:r>
      <w:r w:rsidRPr="00A7084E">
        <w:rPr>
          <w:rFonts w:ascii="JetBrains Mono" w:hAnsi="JetBrains Mono" w:cs="JetBrains Mono"/>
          <w:color w:val="D4D4D4"/>
          <w:sz w:val="20"/>
          <w:lang w:eastAsia="zh-CN"/>
        </w:rPr>
        <w:t>=value4</w:t>
      </w:r>
    </w:p>
    <w:p w:rsidR="00A7084E" w:rsidRPr="00A7084E" w:rsidRDefault="00A7084E" w:rsidP="00A7084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A7084E">
        <w:rPr>
          <w:rFonts w:ascii="JetBrains Mono" w:hAnsi="JetBrains Mono" w:cs="JetBrains Mono"/>
          <w:color w:val="569CD6"/>
          <w:sz w:val="20"/>
          <w:lang w:eastAsia="zh-CN"/>
        </w:rPr>
        <w:t>key5</w:t>
      </w:r>
      <w:r w:rsidRPr="00A7084E">
        <w:rPr>
          <w:rFonts w:ascii="JetBrains Mono" w:hAnsi="JetBrains Mono" w:cs="JetBrains Mono"/>
          <w:color w:val="D4D4D4"/>
          <w:sz w:val="20"/>
          <w:lang w:eastAsia="zh-CN"/>
        </w:rPr>
        <w:t>=vaule5</w:t>
      </w:r>
    </w:p>
    <w:p w:rsidR="009D5F90" w:rsidRDefault="009D5F90" w:rsidP="009D5F90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结果为</w:t>
      </w:r>
    </w:p>
    <w:p w:rsidR="009D5F90" w:rsidRPr="009D5F90" w:rsidRDefault="009D5F90" w:rsidP="009D5F90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9D5F90">
        <w:rPr>
          <w:rFonts w:ascii="JetBrains Mono" w:hAnsi="JetBrains Mono" w:cs="JetBrains Mono"/>
          <w:color w:val="D4D4D4"/>
          <w:sz w:val="20"/>
          <w:lang w:eastAsia="zh-CN"/>
        </w:rPr>
        <w:t>[common]</w:t>
      </w:r>
    </w:p>
    <w:p w:rsidR="009D5F90" w:rsidRPr="009D5F90" w:rsidRDefault="009D5F90" w:rsidP="009D5F90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9D5F90">
        <w:rPr>
          <w:rFonts w:ascii="JetBrains Mono" w:hAnsi="JetBrains Mono" w:cs="JetBrains Mono"/>
          <w:color w:val="569CD6"/>
          <w:sz w:val="20"/>
          <w:lang w:eastAsia="zh-CN"/>
        </w:rPr>
        <w:t>key1</w:t>
      </w:r>
      <w:r w:rsidRPr="009D5F90">
        <w:rPr>
          <w:rFonts w:ascii="JetBrains Mono" w:hAnsi="JetBrains Mono" w:cs="JetBrains Mono"/>
          <w:color w:val="D4D4D4"/>
          <w:sz w:val="20"/>
          <w:lang w:eastAsia="zh-CN"/>
        </w:rPr>
        <w:t>=value1</w:t>
      </w:r>
    </w:p>
    <w:p w:rsidR="009D5F90" w:rsidRPr="009D5F90" w:rsidRDefault="009D5F90" w:rsidP="009D5F90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9D5F90">
        <w:rPr>
          <w:rFonts w:ascii="JetBrains Mono" w:hAnsi="JetBrains Mono" w:cs="JetBrains Mono"/>
          <w:color w:val="569CD6"/>
          <w:sz w:val="20"/>
          <w:lang w:eastAsia="zh-CN"/>
        </w:rPr>
        <w:t>key2</w:t>
      </w:r>
      <w:r w:rsidRPr="009D5F90">
        <w:rPr>
          <w:rFonts w:ascii="JetBrains Mono" w:hAnsi="JetBrains Mono" w:cs="JetBrains Mono"/>
          <w:color w:val="D4D4D4"/>
          <w:sz w:val="20"/>
          <w:lang w:eastAsia="zh-CN"/>
        </w:rPr>
        <w:t>=value2</w:t>
      </w:r>
    </w:p>
    <w:p w:rsidR="009D5F90" w:rsidRPr="009D5F90" w:rsidRDefault="009D5F90" w:rsidP="009D5F90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9D5F90">
        <w:rPr>
          <w:rFonts w:ascii="JetBrains Mono" w:hAnsi="JetBrains Mono" w:cs="JetBrains Mono"/>
          <w:color w:val="569CD6"/>
          <w:sz w:val="20"/>
          <w:lang w:eastAsia="zh-CN"/>
        </w:rPr>
        <w:t>key4</w:t>
      </w:r>
      <w:r w:rsidRPr="009D5F90">
        <w:rPr>
          <w:rFonts w:ascii="JetBrains Mono" w:hAnsi="JetBrains Mono" w:cs="JetBrains Mono"/>
          <w:color w:val="D4D4D4"/>
          <w:sz w:val="20"/>
          <w:lang w:eastAsia="zh-CN"/>
        </w:rPr>
        <w:t>=value4</w:t>
      </w:r>
    </w:p>
    <w:p w:rsidR="009D5F90" w:rsidRPr="009D5F90" w:rsidRDefault="009D5F90" w:rsidP="009D5F90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9D5F90">
        <w:rPr>
          <w:rFonts w:ascii="JetBrains Mono" w:hAnsi="JetBrains Mono" w:cs="JetBrains Mono"/>
          <w:color w:val="D4D4D4"/>
          <w:sz w:val="20"/>
          <w:lang w:eastAsia="zh-CN"/>
        </w:rPr>
        <w:t>[module_name_1]</w:t>
      </w:r>
    </w:p>
    <w:p w:rsidR="009D5F90" w:rsidRPr="009D5F90" w:rsidRDefault="009D5F90" w:rsidP="009D5F90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9D5F90">
        <w:rPr>
          <w:rFonts w:ascii="JetBrains Mono" w:hAnsi="JetBrains Mono" w:cs="JetBrains Mono"/>
          <w:color w:val="569CD6"/>
          <w:sz w:val="20"/>
          <w:lang w:eastAsia="zh-CN"/>
        </w:rPr>
        <w:t>key3</w:t>
      </w:r>
      <w:r w:rsidRPr="009D5F90">
        <w:rPr>
          <w:rFonts w:ascii="JetBrains Mono" w:hAnsi="JetBrains Mono" w:cs="JetBrains Mono"/>
          <w:color w:val="D4D4D4"/>
          <w:sz w:val="20"/>
          <w:lang w:eastAsia="zh-CN"/>
        </w:rPr>
        <w:t>=value3</w:t>
      </w:r>
    </w:p>
    <w:p w:rsidR="009D5F90" w:rsidRPr="009D5F90" w:rsidRDefault="009D5F90" w:rsidP="009D5F90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9D5F90">
        <w:rPr>
          <w:rFonts w:ascii="JetBrains Mono" w:hAnsi="JetBrains Mono" w:cs="JetBrains Mono"/>
          <w:color w:val="569CD6"/>
          <w:sz w:val="20"/>
          <w:lang w:eastAsia="zh-CN"/>
        </w:rPr>
        <w:t>threshold</w:t>
      </w:r>
      <w:r w:rsidRPr="009D5F90">
        <w:rPr>
          <w:rFonts w:ascii="JetBrains Mono" w:hAnsi="JetBrains Mono" w:cs="JetBrains Mono"/>
          <w:color w:val="D4D4D4"/>
          <w:sz w:val="20"/>
          <w:lang w:eastAsia="zh-CN"/>
        </w:rPr>
        <w:t>=30</w:t>
      </w:r>
    </w:p>
    <w:p w:rsidR="009D5F90" w:rsidRPr="009D5F90" w:rsidRDefault="009D5F90" w:rsidP="009D5F90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9D5F90">
        <w:rPr>
          <w:rFonts w:ascii="JetBrains Mono" w:hAnsi="JetBrains Mono" w:cs="JetBrains Mono"/>
          <w:color w:val="D4D4D4"/>
          <w:sz w:val="20"/>
          <w:lang w:eastAsia="zh-CN"/>
        </w:rPr>
        <w:t>[module_name_2]</w:t>
      </w:r>
    </w:p>
    <w:p w:rsidR="009D5F90" w:rsidRPr="0015622E" w:rsidRDefault="009D5F90" w:rsidP="001562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9D5F90">
        <w:rPr>
          <w:rFonts w:ascii="JetBrains Mono" w:hAnsi="JetBrains Mono" w:cs="JetBrains Mono"/>
          <w:color w:val="569CD6"/>
          <w:sz w:val="20"/>
          <w:lang w:eastAsia="zh-CN"/>
        </w:rPr>
        <w:t>key5</w:t>
      </w:r>
      <w:r w:rsidRPr="009D5F90">
        <w:rPr>
          <w:rFonts w:ascii="JetBrains Mono" w:hAnsi="JetBrains Mono" w:cs="JetBrains Mono"/>
          <w:color w:val="D4D4D4"/>
          <w:sz w:val="20"/>
          <w:lang w:eastAsia="zh-CN"/>
        </w:rPr>
        <w:t>=vaule5</w:t>
      </w:r>
    </w:p>
    <w:p w:rsidR="00B0206C" w:rsidRDefault="00B0206C" w:rsidP="00B0206C">
      <w:pPr>
        <w:pStyle w:val="2"/>
        <w:numPr>
          <w:ilvl w:val="1"/>
          <w:numId w:val="1"/>
        </w:numPr>
        <w:rPr>
          <w:lang w:eastAsia="zh-CN"/>
        </w:rPr>
      </w:pPr>
      <w:r>
        <w:rPr>
          <w:rFonts w:hint="eastAsia"/>
          <w:lang w:eastAsia="zh-CN"/>
        </w:rPr>
        <w:t>批量调度模式</w:t>
      </w:r>
    </w:p>
    <w:p w:rsidR="004C6751" w:rsidRDefault="000C017F" w:rsidP="004C6751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批量调度模式需增加节点主配置文件：</w:t>
      </w:r>
      <w:r w:rsidRPr="000C017F">
        <w:rPr>
          <w:lang w:eastAsia="zh-CN"/>
        </w:rPr>
        <w:t>ansible_hosts.ini</w:t>
      </w:r>
      <w:r w:rsidR="004C6751">
        <w:rPr>
          <w:rFonts w:hint="eastAsia"/>
          <w:lang w:eastAsia="zh-CN"/>
        </w:rPr>
        <w:t>.</w:t>
      </w:r>
      <w:r w:rsidR="006D3363">
        <w:rPr>
          <w:lang w:eastAsia="zh-CN"/>
        </w:rPr>
        <w:t xml:space="preserve"> </w:t>
      </w:r>
      <w:r w:rsidR="006D3363">
        <w:rPr>
          <w:rFonts w:hint="eastAsia"/>
          <w:lang w:eastAsia="zh-CN"/>
        </w:rPr>
        <w:t>该文件为</w:t>
      </w:r>
      <w:r w:rsidR="006D3363">
        <w:rPr>
          <w:rFonts w:hint="eastAsia"/>
          <w:lang w:eastAsia="zh-CN"/>
        </w:rPr>
        <w:t xml:space="preserve"> </w:t>
      </w:r>
      <w:r w:rsidR="006D3363">
        <w:rPr>
          <w:lang w:eastAsia="zh-CN"/>
        </w:rPr>
        <w:t xml:space="preserve">ansible inventory </w:t>
      </w:r>
      <w:r w:rsidR="006D3363">
        <w:rPr>
          <w:rFonts w:hint="eastAsia"/>
          <w:lang w:eastAsia="zh-CN"/>
        </w:rPr>
        <w:t>配置文件。</w:t>
      </w:r>
      <w:r w:rsidR="00B27FAA">
        <w:rPr>
          <w:rFonts w:hint="eastAsia"/>
          <w:lang w:eastAsia="zh-CN"/>
        </w:rPr>
        <w:t>需根据批量调度剧本设计</w:t>
      </w:r>
      <w:r w:rsidR="00BF1B0B">
        <w:rPr>
          <w:rFonts w:hint="eastAsia"/>
          <w:lang w:eastAsia="zh-CN"/>
        </w:rPr>
        <w:t>。</w:t>
      </w:r>
    </w:p>
    <w:p w:rsidR="00D93F7A" w:rsidRDefault="004D63DD" w:rsidP="00D93F7A">
      <w:pPr>
        <w:pStyle w:val="1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入口脚本导出环境变量和函数</w:t>
      </w:r>
    </w:p>
    <w:p w:rsidR="008B3D1B" w:rsidRDefault="008B3D1B" w:rsidP="008B3D1B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入口脚本设置以下环境变量</w:t>
      </w:r>
      <w:r>
        <w:rPr>
          <w:rFonts w:hint="eastAsia"/>
          <w:lang w:eastAsia="zh-CN"/>
        </w:rPr>
        <w:t xml:space="preserve">, </w:t>
      </w:r>
      <w:r>
        <w:rPr>
          <w:rFonts w:hint="eastAsia"/>
          <w:lang w:eastAsia="zh-CN"/>
        </w:rPr>
        <w:t>供模块使用</w:t>
      </w:r>
      <w:r>
        <w:rPr>
          <w:rFonts w:hint="eastAsia"/>
          <w:lang w:eastAsia="zh-CN"/>
        </w:rPr>
        <w:t xml:space="preserve">. </w:t>
      </w:r>
      <w:r>
        <w:rPr>
          <w:rFonts w:hint="eastAsia"/>
          <w:lang w:eastAsia="zh-CN"/>
        </w:rPr>
        <w:t>其中</w:t>
      </w:r>
      <w:r>
        <w:rPr>
          <w:rFonts w:hint="eastAsia"/>
          <w:lang w:eastAsia="zh-CN"/>
        </w:rPr>
        <w:t xml:space="preserve"> script_name, log_file </w:t>
      </w:r>
      <w:r>
        <w:rPr>
          <w:rFonts w:hint="eastAsia"/>
          <w:lang w:eastAsia="zh-CN"/>
        </w:rPr>
        <w:t>这两个设置为非只读</w:t>
      </w:r>
      <w:r>
        <w:rPr>
          <w:rFonts w:hint="eastAsia"/>
          <w:lang w:eastAsia="zh-CN"/>
        </w:rPr>
        <w:t xml:space="preserve">, </w:t>
      </w:r>
      <w:r>
        <w:rPr>
          <w:rFonts w:hint="eastAsia"/>
          <w:lang w:eastAsia="zh-CN"/>
        </w:rPr>
        <w:t>模块可自行修改</w:t>
      </w:r>
      <w:r>
        <w:rPr>
          <w:rFonts w:hint="eastAsia"/>
          <w:lang w:eastAsia="zh-CN"/>
        </w:rPr>
        <w:t>.</w:t>
      </w:r>
    </w:p>
    <w:p w:rsidR="00A632F7" w:rsidRDefault="00B67B7B" w:rsidP="00B67B7B">
      <w:pPr>
        <w:pStyle w:val="2"/>
        <w:rPr>
          <w:lang w:eastAsia="zh-CN"/>
        </w:rPr>
      </w:pPr>
      <w:r w:rsidRPr="00B67B7B">
        <w:rPr>
          <w:rFonts w:hint="eastAsia"/>
          <w:lang w:eastAsia="zh-CN"/>
        </w:rPr>
        <w:t>通用变量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213"/>
        <w:gridCol w:w="2259"/>
        <w:gridCol w:w="3186"/>
        <w:gridCol w:w="1971"/>
      </w:tblGrid>
      <w:tr w:rsidR="00F02411" w:rsidRPr="00F67CC1" w:rsidTr="00F92614">
        <w:trPr>
          <w:cantSplit/>
        </w:trPr>
        <w:tc>
          <w:tcPr>
            <w:tcW w:w="2213" w:type="dxa"/>
            <w:shd w:val="clear" w:color="auto" w:fill="D9D9D9" w:themeFill="background1" w:themeFillShade="D9"/>
          </w:tcPr>
          <w:p w:rsidR="008C08A4" w:rsidRPr="00F67CC1" w:rsidRDefault="008C08A4" w:rsidP="008B3D1B">
            <w:pPr>
              <w:rPr>
                <w:rFonts w:ascii="宋体" w:hAnsi="宋体"/>
                <w:b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b/>
                <w:sz w:val="18"/>
                <w:szCs w:val="18"/>
                <w:lang w:eastAsia="zh-CN"/>
              </w:rPr>
              <w:t>变量名</w:t>
            </w:r>
          </w:p>
        </w:tc>
        <w:tc>
          <w:tcPr>
            <w:tcW w:w="2259" w:type="dxa"/>
            <w:shd w:val="clear" w:color="auto" w:fill="D9D9D9" w:themeFill="background1" w:themeFillShade="D9"/>
          </w:tcPr>
          <w:p w:rsidR="008C08A4" w:rsidRPr="00F67CC1" w:rsidRDefault="008C08A4" w:rsidP="008B3D1B">
            <w:pPr>
              <w:rPr>
                <w:rFonts w:ascii="宋体" w:hAnsi="宋体"/>
                <w:b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b/>
                <w:sz w:val="18"/>
                <w:szCs w:val="18"/>
                <w:lang w:eastAsia="zh-CN"/>
              </w:rPr>
              <w:t>变量说明</w:t>
            </w:r>
          </w:p>
        </w:tc>
        <w:tc>
          <w:tcPr>
            <w:tcW w:w="3186" w:type="dxa"/>
            <w:shd w:val="clear" w:color="auto" w:fill="D9D9D9" w:themeFill="background1" w:themeFillShade="D9"/>
          </w:tcPr>
          <w:p w:rsidR="008C08A4" w:rsidRPr="00F67CC1" w:rsidRDefault="008C08A4" w:rsidP="008B3D1B">
            <w:pPr>
              <w:rPr>
                <w:rFonts w:ascii="宋体" w:hAnsi="宋体"/>
                <w:b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b/>
                <w:sz w:val="18"/>
                <w:szCs w:val="18"/>
                <w:lang w:eastAsia="zh-CN"/>
              </w:rPr>
              <w:t>取值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:rsidR="008C08A4" w:rsidRPr="00F67CC1" w:rsidRDefault="008C08A4" w:rsidP="008B3D1B">
            <w:pPr>
              <w:rPr>
                <w:rFonts w:ascii="宋体" w:hAnsi="宋体"/>
                <w:b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b/>
                <w:sz w:val="18"/>
                <w:szCs w:val="18"/>
                <w:lang w:eastAsia="zh-CN"/>
              </w:rPr>
              <w:t>只读</w:t>
            </w:r>
          </w:p>
        </w:tc>
      </w:tr>
      <w:tr w:rsidR="00F02411" w:rsidRPr="00F67CC1" w:rsidTr="00C07772">
        <w:trPr>
          <w:cantSplit/>
        </w:trPr>
        <w:tc>
          <w:tcPr>
            <w:tcW w:w="2213" w:type="dxa"/>
          </w:tcPr>
          <w:p w:rsidR="008C08A4" w:rsidRPr="00F67CC1" w:rsidRDefault="008C08A4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/>
                <w:sz w:val="18"/>
                <w:szCs w:val="18"/>
                <w:lang w:eastAsia="zh-CN"/>
              </w:rPr>
              <w:t>WORK_DIR</w:t>
            </w:r>
          </w:p>
        </w:tc>
        <w:tc>
          <w:tcPr>
            <w:tcW w:w="2259" w:type="dxa"/>
          </w:tcPr>
          <w:p w:rsidR="008C08A4" w:rsidRPr="00F67CC1" w:rsidRDefault="008C08A4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本工具主目录</w:t>
            </w:r>
          </w:p>
        </w:tc>
        <w:tc>
          <w:tcPr>
            <w:tcW w:w="3186" w:type="dxa"/>
          </w:tcPr>
          <w:p w:rsidR="008C08A4" w:rsidRPr="00F67CC1" w:rsidRDefault="008C08A4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本工具主目录</w:t>
            </w:r>
          </w:p>
        </w:tc>
        <w:tc>
          <w:tcPr>
            <w:tcW w:w="1971" w:type="dxa"/>
          </w:tcPr>
          <w:p w:rsidR="008C08A4" w:rsidRPr="00F67CC1" w:rsidRDefault="008C08A4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是</w:t>
            </w:r>
          </w:p>
        </w:tc>
      </w:tr>
      <w:tr w:rsidR="00F02411" w:rsidRPr="00F67CC1" w:rsidTr="00C07772">
        <w:trPr>
          <w:cantSplit/>
        </w:trPr>
        <w:tc>
          <w:tcPr>
            <w:tcW w:w="2213" w:type="dxa"/>
          </w:tcPr>
          <w:p w:rsidR="008C08A4" w:rsidRPr="00F67CC1" w:rsidRDefault="00EA0523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/>
                <w:sz w:val="18"/>
                <w:szCs w:val="18"/>
                <w:lang w:eastAsia="zh-CN"/>
              </w:rPr>
              <w:t>ETC_DIR</w:t>
            </w:r>
          </w:p>
        </w:tc>
        <w:tc>
          <w:tcPr>
            <w:tcW w:w="2259" w:type="dxa"/>
          </w:tcPr>
          <w:p w:rsidR="008C08A4" w:rsidRPr="00F67CC1" w:rsidRDefault="00EA0523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主配置目录</w:t>
            </w:r>
          </w:p>
        </w:tc>
        <w:tc>
          <w:tcPr>
            <w:tcW w:w="3186" w:type="dxa"/>
          </w:tcPr>
          <w:p w:rsidR="008C08A4" w:rsidRPr="00F67CC1" w:rsidRDefault="00EA0523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/>
                <w:sz w:val="18"/>
                <w:szCs w:val="18"/>
                <w:lang w:eastAsia="zh-CN"/>
              </w:rPr>
              <w:t>$WORK_DIR/etc</w:t>
            </w:r>
          </w:p>
        </w:tc>
        <w:tc>
          <w:tcPr>
            <w:tcW w:w="1971" w:type="dxa"/>
          </w:tcPr>
          <w:p w:rsidR="008C08A4" w:rsidRPr="00F67CC1" w:rsidRDefault="00EA0523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是</w:t>
            </w:r>
          </w:p>
        </w:tc>
      </w:tr>
      <w:tr w:rsidR="00AE0A91" w:rsidRPr="00F67CC1" w:rsidTr="00C07772">
        <w:trPr>
          <w:cantSplit/>
        </w:trPr>
        <w:tc>
          <w:tcPr>
            <w:tcW w:w="2213" w:type="dxa"/>
          </w:tcPr>
          <w:p w:rsidR="00EA0523" w:rsidRPr="00F67CC1" w:rsidRDefault="007F20B0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/>
                <w:sz w:val="18"/>
                <w:szCs w:val="18"/>
                <w:lang w:eastAsia="zh-CN"/>
              </w:rPr>
              <w:lastRenderedPageBreak/>
              <w:t>CONF_FILE</w:t>
            </w:r>
          </w:p>
        </w:tc>
        <w:tc>
          <w:tcPr>
            <w:tcW w:w="2259" w:type="dxa"/>
          </w:tcPr>
          <w:p w:rsidR="00EA0523" w:rsidRPr="00F67CC1" w:rsidRDefault="007F20B0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主配置文件</w:t>
            </w:r>
          </w:p>
        </w:tc>
        <w:tc>
          <w:tcPr>
            <w:tcW w:w="3186" w:type="dxa"/>
          </w:tcPr>
          <w:p w:rsidR="00EA0523" w:rsidRPr="00F67CC1" w:rsidRDefault="007F20B0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$ETC_DIR/globe.comm.conf, 另该文件软连接到 $WORK_DIR/gloe.comm.conf</w:t>
            </w:r>
          </w:p>
        </w:tc>
        <w:tc>
          <w:tcPr>
            <w:tcW w:w="1971" w:type="dxa"/>
          </w:tcPr>
          <w:p w:rsidR="00EA0523" w:rsidRPr="00F67CC1" w:rsidRDefault="007F20B0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是</w:t>
            </w:r>
          </w:p>
        </w:tc>
      </w:tr>
      <w:tr w:rsidR="008B0EFF" w:rsidRPr="00F67CC1" w:rsidTr="00C07772">
        <w:trPr>
          <w:cantSplit/>
        </w:trPr>
        <w:tc>
          <w:tcPr>
            <w:tcW w:w="2213" w:type="dxa"/>
          </w:tcPr>
          <w:p w:rsidR="007F20B0" w:rsidRPr="00F67CC1" w:rsidRDefault="0094001A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/>
                <w:sz w:val="18"/>
                <w:szCs w:val="18"/>
                <w:lang w:eastAsia="zh-CN"/>
              </w:rPr>
              <w:t>LOG_DIR</w:t>
            </w:r>
          </w:p>
        </w:tc>
        <w:tc>
          <w:tcPr>
            <w:tcW w:w="2259" w:type="dxa"/>
          </w:tcPr>
          <w:p w:rsidR="007F20B0" w:rsidRPr="00F67CC1" w:rsidRDefault="0094001A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主日志目录</w:t>
            </w:r>
          </w:p>
        </w:tc>
        <w:tc>
          <w:tcPr>
            <w:tcW w:w="3186" w:type="dxa"/>
          </w:tcPr>
          <w:p w:rsidR="007F20B0" w:rsidRPr="00F67CC1" w:rsidRDefault="0094001A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/>
                <w:sz w:val="18"/>
                <w:szCs w:val="18"/>
                <w:lang w:eastAsia="zh-CN"/>
              </w:rPr>
              <w:t>$WORK_DIR/log/</w:t>
            </w:r>
          </w:p>
        </w:tc>
        <w:tc>
          <w:tcPr>
            <w:tcW w:w="1971" w:type="dxa"/>
          </w:tcPr>
          <w:p w:rsidR="007F20B0" w:rsidRPr="00F67CC1" w:rsidRDefault="0094001A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是</w:t>
            </w:r>
          </w:p>
        </w:tc>
      </w:tr>
      <w:tr w:rsidR="008B0EFF" w:rsidRPr="00F67CC1" w:rsidTr="00C07772">
        <w:trPr>
          <w:cantSplit/>
        </w:trPr>
        <w:tc>
          <w:tcPr>
            <w:tcW w:w="2213" w:type="dxa"/>
          </w:tcPr>
          <w:p w:rsidR="00EE1347" w:rsidRPr="00F67CC1" w:rsidRDefault="00EE1347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/>
                <w:sz w:val="18"/>
                <w:szCs w:val="18"/>
                <w:lang w:eastAsia="zh-CN"/>
              </w:rPr>
              <w:t>script_name</w:t>
            </w:r>
          </w:p>
        </w:tc>
        <w:tc>
          <w:tcPr>
            <w:tcW w:w="2259" w:type="dxa"/>
          </w:tcPr>
          <w:p w:rsidR="00EE1347" w:rsidRPr="00F67CC1" w:rsidRDefault="00EE1347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主入口脚本文件名</w:t>
            </w:r>
          </w:p>
        </w:tc>
        <w:tc>
          <w:tcPr>
            <w:tcW w:w="3186" w:type="dxa"/>
          </w:tcPr>
          <w:p w:rsidR="00EE1347" w:rsidRPr="00F67CC1" w:rsidRDefault="00EE1347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/>
                <w:sz w:val="18"/>
                <w:szCs w:val="18"/>
                <w:lang w:eastAsia="zh-CN"/>
              </w:rPr>
              <w:t>run.sh</w:t>
            </w:r>
          </w:p>
        </w:tc>
        <w:tc>
          <w:tcPr>
            <w:tcW w:w="1971" w:type="dxa"/>
          </w:tcPr>
          <w:p w:rsidR="00EE1347" w:rsidRPr="00F67CC1" w:rsidRDefault="00EE1347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否</w:t>
            </w:r>
          </w:p>
        </w:tc>
      </w:tr>
      <w:tr w:rsidR="00083081" w:rsidRPr="00F67CC1" w:rsidTr="00C07772">
        <w:trPr>
          <w:cantSplit/>
        </w:trPr>
        <w:tc>
          <w:tcPr>
            <w:tcW w:w="2213" w:type="dxa"/>
          </w:tcPr>
          <w:p w:rsidR="007E5CCB" w:rsidRPr="00F67CC1" w:rsidRDefault="004254CE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/>
                <w:sz w:val="18"/>
                <w:szCs w:val="18"/>
                <w:lang w:eastAsia="zh-CN"/>
              </w:rPr>
              <w:t>log_file</w:t>
            </w:r>
          </w:p>
        </w:tc>
        <w:tc>
          <w:tcPr>
            <w:tcW w:w="2259" w:type="dxa"/>
          </w:tcPr>
          <w:p w:rsidR="007E5CCB" w:rsidRPr="00F67CC1" w:rsidRDefault="004254CE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主日志文件</w:t>
            </w:r>
          </w:p>
        </w:tc>
        <w:tc>
          <w:tcPr>
            <w:tcW w:w="3186" w:type="dxa"/>
          </w:tcPr>
          <w:p w:rsidR="007E5CCB" w:rsidRPr="00F67CC1" w:rsidRDefault="004254CE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/>
                <w:sz w:val="18"/>
                <w:szCs w:val="18"/>
                <w:lang w:eastAsia="zh-CN"/>
              </w:rPr>
              <w:t>$LOG_DIR/run.sh.log</w:t>
            </w:r>
          </w:p>
        </w:tc>
        <w:tc>
          <w:tcPr>
            <w:tcW w:w="1971" w:type="dxa"/>
          </w:tcPr>
          <w:p w:rsidR="007E5CCB" w:rsidRPr="00F67CC1" w:rsidRDefault="00D17C86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否</w:t>
            </w:r>
          </w:p>
        </w:tc>
      </w:tr>
      <w:tr w:rsidR="004B72F6" w:rsidRPr="00F67CC1" w:rsidTr="00C07772">
        <w:trPr>
          <w:cantSplit/>
        </w:trPr>
        <w:tc>
          <w:tcPr>
            <w:tcW w:w="2213" w:type="dxa"/>
          </w:tcPr>
          <w:p w:rsidR="004B72F6" w:rsidRPr="00F67CC1" w:rsidRDefault="004B72F6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259" w:type="dxa"/>
          </w:tcPr>
          <w:p w:rsidR="004B72F6" w:rsidRPr="00F67CC1" w:rsidRDefault="004B72F6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检查开始执行时间</w:t>
            </w:r>
          </w:p>
        </w:tc>
        <w:tc>
          <w:tcPr>
            <w:tcW w:w="3186" w:type="dxa"/>
          </w:tcPr>
          <w:p w:rsidR="004B72F6" w:rsidRPr="00F67CC1" w:rsidRDefault="004B72F6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/>
                <w:sz w:val="18"/>
                <w:szCs w:val="18"/>
                <w:lang w:eastAsia="zh-CN"/>
              </w:rPr>
              <w:t>date +'%Y%m%d%H%M%S'</w:t>
            </w:r>
          </w:p>
        </w:tc>
        <w:tc>
          <w:tcPr>
            <w:tcW w:w="1971" w:type="dxa"/>
          </w:tcPr>
          <w:p w:rsidR="004B72F6" w:rsidRPr="00F67CC1" w:rsidRDefault="00213AF2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是</w:t>
            </w:r>
          </w:p>
        </w:tc>
      </w:tr>
      <w:tr w:rsidR="000F61C3" w:rsidRPr="00F67CC1" w:rsidTr="00C07772">
        <w:trPr>
          <w:cantSplit/>
        </w:trPr>
        <w:tc>
          <w:tcPr>
            <w:tcW w:w="2213" w:type="dxa"/>
          </w:tcPr>
          <w:p w:rsidR="000F61C3" w:rsidRPr="00F67CC1" w:rsidRDefault="00007B84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/>
                <w:sz w:val="18"/>
                <w:szCs w:val="18"/>
                <w:lang w:eastAsia="zh-CN"/>
              </w:rPr>
              <w:t>RESULT_DIR</w:t>
            </w:r>
          </w:p>
        </w:tc>
        <w:tc>
          <w:tcPr>
            <w:tcW w:w="2259" w:type="dxa"/>
          </w:tcPr>
          <w:p w:rsidR="000F61C3" w:rsidRPr="00F67CC1" w:rsidRDefault="00007B84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本次采集文件主目录</w:t>
            </w:r>
          </w:p>
        </w:tc>
        <w:tc>
          <w:tcPr>
            <w:tcW w:w="3186" w:type="dxa"/>
          </w:tcPr>
          <w:p w:rsidR="000F61C3" w:rsidRPr="00F67CC1" w:rsidRDefault="00007B84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/>
                <w:sz w:val="18"/>
                <w:szCs w:val="18"/>
                <w:lang w:eastAsia="zh-CN"/>
              </w:rPr>
              <w:t>$LOG_DIR/$DATETIME/result/</w:t>
            </w:r>
          </w:p>
        </w:tc>
        <w:tc>
          <w:tcPr>
            <w:tcW w:w="1971" w:type="dxa"/>
          </w:tcPr>
          <w:p w:rsidR="000F61C3" w:rsidRPr="00F67CC1" w:rsidRDefault="00007B84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是</w:t>
            </w:r>
          </w:p>
        </w:tc>
      </w:tr>
      <w:tr w:rsidR="008C3467" w:rsidRPr="00F67CC1" w:rsidTr="00C07772">
        <w:trPr>
          <w:cantSplit/>
        </w:trPr>
        <w:tc>
          <w:tcPr>
            <w:tcW w:w="2213" w:type="dxa"/>
          </w:tcPr>
          <w:p w:rsidR="008C3467" w:rsidRPr="00F67CC1" w:rsidRDefault="00AE0A91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/>
                <w:sz w:val="18"/>
                <w:szCs w:val="18"/>
                <w:lang w:eastAsia="zh-CN"/>
              </w:rPr>
              <w:t>WARN_DIR</w:t>
            </w:r>
          </w:p>
        </w:tc>
        <w:tc>
          <w:tcPr>
            <w:tcW w:w="2259" w:type="dxa"/>
          </w:tcPr>
          <w:p w:rsidR="008C3467" w:rsidRPr="00F67CC1" w:rsidRDefault="00AE0A91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本次告警文件主目录</w:t>
            </w:r>
          </w:p>
        </w:tc>
        <w:tc>
          <w:tcPr>
            <w:tcW w:w="3186" w:type="dxa"/>
          </w:tcPr>
          <w:p w:rsidR="008C3467" w:rsidRPr="00F67CC1" w:rsidRDefault="00AE0A91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/>
                <w:sz w:val="18"/>
                <w:szCs w:val="18"/>
                <w:lang w:eastAsia="zh-CN"/>
              </w:rPr>
              <w:t>$LOG_DIR/$DATETIME/warn/</w:t>
            </w:r>
          </w:p>
        </w:tc>
        <w:tc>
          <w:tcPr>
            <w:tcW w:w="1971" w:type="dxa"/>
          </w:tcPr>
          <w:p w:rsidR="008C3467" w:rsidRPr="00F67CC1" w:rsidRDefault="00AE0A91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是</w:t>
            </w:r>
          </w:p>
        </w:tc>
      </w:tr>
      <w:tr w:rsidR="002A048E" w:rsidRPr="00F67CC1" w:rsidTr="00C07772">
        <w:trPr>
          <w:cantSplit/>
        </w:trPr>
        <w:tc>
          <w:tcPr>
            <w:tcW w:w="2213" w:type="dxa"/>
          </w:tcPr>
          <w:p w:rsidR="002A048E" w:rsidRPr="00F67CC1" w:rsidRDefault="008B0EFF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/>
                <w:sz w:val="18"/>
                <w:szCs w:val="18"/>
                <w:lang w:eastAsia="zh-CN"/>
              </w:rPr>
              <w:t>TMP_DIR</w:t>
            </w:r>
          </w:p>
        </w:tc>
        <w:tc>
          <w:tcPr>
            <w:tcW w:w="2259" w:type="dxa"/>
          </w:tcPr>
          <w:p w:rsidR="002A048E" w:rsidRPr="00F67CC1" w:rsidRDefault="008B0EFF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本次执行临时主目录</w:t>
            </w:r>
          </w:p>
        </w:tc>
        <w:tc>
          <w:tcPr>
            <w:tcW w:w="3186" w:type="dxa"/>
          </w:tcPr>
          <w:p w:rsidR="002A048E" w:rsidRPr="00F67CC1" w:rsidRDefault="008B0EFF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/>
                <w:sz w:val="18"/>
                <w:szCs w:val="18"/>
                <w:lang w:eastAsia="zh-CN"/>
              </w:rPr>
              <w:t>$WORK_DIR/tmp/$DATETIME</w:t>
            </w:r>
          </w:p>
        </w:tc>
        <w:tc>
          <w:tcPr>
            <w:tcW w:w="1971" w:type="dxa"/>
          </w:tcPr>
          <w:p w:rsidR="002A048E" w:rsidRPr="00F67CC1" w:rsidRDefault="008B0EFF" w:rsidP="008B3D1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67CC1">
              <w:rPr>
                <w:rFonts w:ascii="宋体" w:hAnsi="宋体" w:hint="eastAsia"/>
                <w:sz w:val="18"/>
                <w:szCs w:val="18"/>
                <w:lang w:eastAsia="zh-CN"/>
              </w:rPr>
              <w:t>是</w:t>
            </w:r>
          </w:p>
        </w:tc>
      </w:tr>
    </w:tbl>
    <w:p w:rsidR="00CC679C" w:rsidRDefault="00CC679C" w:rsidP="00CC679C">
      <w:pPr>
        <w:pStyle w:val="2"/>
        <w:rPr>
          <w:lang w:eastAsia="zh-CN"/>
        </w:rPr>
      </w:pPr>
      <w:r w:rsidRPr="00CC679C">
        <w:rPr>
          <w:rFonts w:hint="eastAsia"/>
          <w:lang w:eastAsia="zh-CN"/>
        </w:rPr>
        <w:t>操作系统</w:t>
      </w:r>
    </w:p>
    <w:p w:rsidR="009C4F39" w:rsidRDefault="009C4F39" w:rsidP="009C4F39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入口脚本已获取操作系统版本及处理器架构</w:t>
      </w:r>
      <w:r>
        <w:rPr>
          <w:rFonts w:hint="eastAsia"/>
          <w:lang w:eastAsia="zh-CN"/>
        </w:rPr>
        <w:t xml:space="preserve">, </w:t>
      </w:r>
      <w:r>
        <w:rPr>
          <w:rFonts w:hint="eastAsia"/>
          <w:lang w:eastAsia="zh-CN"/>
        </w:rPr>
        <w:t>供模块使用</w:t>
      </w:r>
      <w:r>
        <w:rPr>
          <w:rFonts w:hint="eastAsia"/>
          <w:lang w:eastAsia="zh-CN"/>
        </w:rPr>
        <w:t xml:space="preserve">. </w:t>
      </w:r>
      <w:r>
        <w:rPr>
          <w:rFonts w:hint="eastAsia"/>
          <w:lang w:eastAsia="zh-CN"/>
        </w:rPr>
        <w:t>对于可能有无法获取到操作系统发行版</w:t>
      </w:r>
      <w:r>
        <w:rPr>
          <w:rFonts w:hint="eastAsia"/>
          <w:lang w:eastAsia="zh-CN"/>
        </w:rPr>
        <w:t xml:space="preserve">, </w:t>
      </w:r>
      <w:r>
        <w:rPr>
          <w:rFonts w:hint="eastAsia"/>
          <w:lang w:eastAsia="zh-CN"/>
        </w:rPr>
        <w:t>及操作系统发行版不在支持列表内的情况</w:t>
      </w:r>
      <w:r>
        <w:rPr>
          <w:rFonts w:hint="eastAsia"/>
          <w:lang w:eastAsia="zh-CN"/>
        </w:rPr>
        <w:t xml:space="preserve">, </w:t>
      </w:r>
      <w:r>
        <w:rPr>
          <w:rFonts w:hint="eastAsia"/>
          <w:lang w:eastAsia="zh-CN"/>
        </w:rPr>
        <w:t>入口脚本不会退出</w:t>
      </w:r>
      <w:r>
        <w:rPr>
          <w:rFonts w:hint="eastAsia"/>
          <w:lang w:eastAsia="zh-CN"/>
        </w:rPr>
        <w:t xml:space="preserve">. </w:t>
      </w:r>
      <w:r>
        <w:rPr>
          <w:rFonts w:hint="eastAsia"/>
          <w:lang w:eastAsia="zh-CN"/>
        </w:rPr>
        <w:t>模块可根据自身工作是否有操作系统相关性</w:t>
      </w:r>
      <w:r>
        <w:rPr>
          <w:rFonts w:hint="eastAsia"/>
          <w:lang w:eastAsia="zh-CN"/>
        </w:rPr>
        <w:t xml:space="preserve">, </w:t>
      </w:r>
      <w:r>
        <w:rPr>
          <w:rFonts w:hint="eastAsia"/>
          <w:lang w:eastAsia="zh-CN"/>
        </w:rPr>
        <w:t>根据</w:t>
      </w:r>
      <w:r>
        <w:rPr>
          <w:rFonts w:hint="eastAsia"/>
          <w:lang w:eastAsia="zh-CN"/>
        </w:rPr>
        <w:t xml:space="preserve"> get_os_arch_flag </w:t>
      </w:r>
      <w:r>
        <w:rPr>
          <w:rFonts w:hint="eastAsia"/>
          <w:lang w:eastAsia="zh-CN"/>
        </w:rPr>
        <w:t>变量决定是否要退出本模块工作</w:t>
      </w:r>
      <w:r>
        <w:rPr>
          <w:rFonts w:hint="eastAsia"/>
          <w:lang w:eastAsia="zh-CN"/>
        </w:rPr>
        <w:t>.</w:t>
      </w:r>
    </w:p>
    <w:p w:rsidR="009C4F39" w:rsidRPr="0055619C" w:rsidRDefault="009C4F39" w:rsidP="000E415D">
      <w:pPr>
        <w:ind w:firstLineChars="200" w:firstLine="440"/>
        <w:rPr>
          <w:b/>
          <w:lang w:eastAsia="zh-CN"/>
        </w:rPr>
      </w:pPr>
      <w:r>
        <w:rPr>
          <w:rFonts w:hint="eastAsia"/>
          <w:lang w:eastAsia="zh-CN"/>
        </w:rPr>
        <w:t>支持的操作系统发行版当前设定为</w:t>
      </w:r>
      <w:r>
        <w:rPr>
          <w:rFonts w:hint="eastAsia"/>
          <w:lang w:eastAsia="zh-CN"/>
        </w:rPr>
        <w:t xml:space="preserve">: </w:t>
      </w:r>
      <w:r w:rsidRPr="0055619C">
        <w:rPr>
          <w:rFonts w:hint="eastAsia"/>
          <w:b/>
          <w:lang w:eastAsia="zh-CN"/>
        </w:rPr>
        <w:t>'RedHat', 'CentOS', 'Fit StarrySky OS', 'Kylin Linux Advanced Server'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BF76E5" w:rsidRPr="00EA3F6F" w:rsidTr="004C4991">
        <w:tc>
          <w:tcPr>
            <w:tcW w:w="3209" w:type="dxa"/>
            <w:shd w:val="clear" w:color="auto" w:fill="D9D9D9" w:themeFill="background1" w:themeFillShade="D9"/>
          </w:tcPr>
          <w:p w:rsidR="00BF76E5" w:rsidRPr="00EA3F6F" w:rsidRDefault="00BF76E5" w:rsidP="002F03D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A3F6F">
              <w:rPr>
                <w:rFonts w:ascii="宋体" w:hAnsi="宋体" w:hint="eastAsia"/>
                <w:sz w:val="18"/>
                <w:szCs w:val="18"/>
                <w:lang w:eastAsia="zh-CN"/>
              </w:rPr>
              <w:t>变量名</w:t>
            </w:r>
          </w:p>
        </w:tc>
        <w:tc>
          <w:tcPr>
            <w:tcW w:w="3210" w:type="dxa"/>
            <w:shd w:val="clear" w:color="auto" w:fill="D9D9D9" w:themeFill="background1" w:themeFillShade="D9"/>
          </w:tcPr>
          <w:p w:rsidR="00BF76E5" w:rsidRPr="00EA3F6F" w:rsidRDefault="00BF76E5" w:rsidP="002F03D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A3F6F">
              <w:rPr>
                <w:rFonts w:ascii="宋体" w:hAnsi="宋体" w:hint="eastAsia"/>
                <w:sz w:val="18"/>
                <w:szCs w:val="18"/>
                <w:lang w:eastAsia="zh-CN"/>
              </w:rPr>
              <w:t>变量说明</w:t>
            </w:r>
          </w:p>
        </w:tc>
        <w:tc>
          <w:tcPr>
            <w:tcW w:w="3210" w:type="dxa"/>
            <w:shd w:val="clear" w:color="auto" w:fill="D9D9D9" w:themeFill="background1" w:themeFillShade="D9"/>
          </w:tcPr>
          <w:p w:rsidR="00BF76E5" w:rsidRPr="00EA3F6F" w:rsidRDefault="00BF76E5" w:rsidP="00C6689F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A3F6F">
              <w:rPr>
                <w:rFonts w:ascii="宋体" w:hAnsi="宋体" w:hint="eastAsia"/>
                <w:sz w:val="18"/>
                <w:szCs w:val="18"/>
                <w:lang w:eastAsia="zh-CN"/>
              </w:rPr>
              <w:t>值样例</w:t>
            </w:r>
          </w:p>
        </w:tc>
      </w:tr>
      <w:tr w:rsidR="00BF76E5" w:rsidRPr="00EA3F6F" w:rsidTr="00BF76E5">
        <w:tc>
          <w:tcPr>
            <w:tcW w:w="3209" w:type="dxa"/>
          </w:tcPr>
          <w:p w:rsidR="00BF76E5" w:rsidRPr="00EA3F6F" w:rsidRDefault="006240E0" w:rsidP="002F03D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A3F6F">
              <w:rPr>
                <w:rFonts w:ascii="宋体" w:hAnsi="宋体"/>
                <w:sz w:val="18"/>
                <w:szCs w:val="18"/>
                <w:lang w:eastAsia="zh-CN"/>
              </w:rPr>
              <w:t>os_distribution</w:t>
            </w:r>
          </w:p>
        </w:tc>
        <w:tc>
          <w:tcPr>
            <w:tcW w:w="3210" w:type="dxa"/>
          </w:tcPr>
          <w:p w:rsidR="00BF76E5" w:rsidRPr="00EA3F6F" w:rsidRDefault="006240E0" w:rsidP="002F03D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A3F6F">
              <w:rPr>
                <w:rFonts w:ascii="宋体" w:hAnsi="宋体" w:hint="eastAsia"/>
                <w:sz w:val="18"/>
                <w:szCs w:val="18"/>
                <w:lang w:eastAsia="zh-CN"/>
              </w:rPr>
              <w:t>操作系统发行版</w:t>
            </w:r>
          </w:p>
        </w:tc>
        <w:tc>
          <w:tcPr>
            <w:tcW w:w="3210" w:type="dxa"/>
          </w:tcPr>
          <w:p w:rsidR="00BF76E5" w:rsidRPr="00EA3F6F" w:rsidRDefault="006240E0" w:rsidP="002F03D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A3F6F">
              <w:rPr>
                <w:rFonts w:ascii="宋体" w:hAnsi="宋体"/>
                <w:sz w:val="18"/>
                <w:szCs w:val="18"/>
                <w:lang w:eastAsia="zh-CN"/>
              </w:rPr>
              <w:t>Fit StarrySky OS</w:t>
            </w:r>
          </w:p>
        </w:tc>
      </w:tr>
      <w:tr w:rsidR="00BF76E5" w:rsidRPr="00EA3F6F" w:rsidTr="00BF76E5">
        <w:tc>
          <w:tcPr>
            <w:tcW w:w="3209" w:type="dxa"/>
          </w:tcPr>
          <w:p w:rsidR="00BF76E5" w:rsidRPr="00EA3F6F" w:rsidRDefault="001059D5" w:rsidP="002F03D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A3F6F">
              <w:rPr>
                <w:rFonts w:ascii="宋体" w:hAnsi="宋体"/>
                <w:sz w:val="18"/>
                <w:szCs w:val="18"/>
                <w:lang w:eastAsia="zh-CN"/>
              </w:rPr>
              <w:t>os_version</w:t>
            </w:r>
          </w:p>
        </w:tc>
        <w:tc>
          <w:tcPr>
            <w:tcW w:w="3210" w:type="dxa"/>
          </w:tcPr>
          <w:p w:rsidR="00BF76E5" w:rsidRPr="00EA3F6F" w:rsidRDefault="001059D5" w:rsidP="002F03D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A3F6F">
              <w:rPr>
                <w:rFonts w:ascii="宋体" w:hAnsi="宋体" w:hint="eastAsia"/>
                <w:sz w:val="18"/>
                <w:szCs w:val="18"/>
                <w:lang w:eastAsia="zh-CN"/>
              </w:rPr>
              <w:t>操作系统版本</w:t>
            </w:r>
          </w:p>
        </w:tc>
        <w:tc>
          <w:tcPr>
            <w:tcW w:w="3210" w:type="dxa"/>
          </w:tcPr>
          <w:p w:rsidR="00BF76E5" w:rsidRPr="00EA3F6F" w:rsidRDefault="001059D5" w:rsidP="002F03D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A3F6F">
              <w:rPr>
                <w:rFonts w:ascii="宋体" w:hAnsi="宋体"/>
                <w:sz w:val="18"/>
                <w:szCs w:val="18"/>
                <w:lang w:eastAsia="zh-CN"/>
              </w:rPr>
              <w:t>"6.7","7.4","v10","22.06"</w:t>
            </w:r>
          </w:p>
        </w:tc>
      </w:tr>
      <w:tr w:rsidR="00AF3CE7" w:rsidRPr="00EA3F6F" w:rsidTr="00BF76E5">
        <w:tc>
          <w:tcPr>
            <w:tcW w:w="3209" w:type="dxa"/>
          </w:tcPr>
          <w:p w:rsidR="00AF3CE7" w:rsidRPr="00EA3F6F" w:rsidRDefault="00893A7F" w:rsidP="002F03D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A3F6F">
              <w:rPr>
                <w:rFonts w:ascii="宋体" w:hAnsi="宋体"/>
                <w:sz w:val="18"/>
                <w:szCs w:val="18"/>
                <w:lang w:eastAsia="zh-CN"/>
              </w:rPr>
              <w:t>arch</w:t>
            </w:r>
          </w:p>
        </w:tc>
        <w:tc>
          <w:tcPr>
            <w:tcW w:w="3210" w:type="dxa"/>
          </w:tcPr>
          <w:p w:rsidR="00AF3CE7" w:rsidRPr="00EA3F6F" w:rsidRDefault="00893A7F" w:rsidP="002F03D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A3F6F">
              <w:rPr>
                <w:rFonts w:ascii="宋体" w:hAnsi="宋体" w:hint="eastAsia"/>
                <w:sz w:val="18"/>
                <w:szCs w:val="18"/>
                <w:lang w:eastAsia="zh-CN"/>
              </w:rPr>
              <w:t>处理器架构</w:t>
            </w:r>
          </w:p>
        </w:tc>
        <w:tc>
          <w:tcPr>
            <w:tcW w:w="3210" w:type="dxa"/>
          </w:tcPr>
          <w:p w:rsidR="00AF3CE7" w:rsidRPr="00EA3F6F" w:rsidRDefault="00893A7F" w:rsidP="002F03D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A3F6F">
              <w:rPr>
                <w:rFonts w:ascii="宋体" w:hAnsi="宋体"/>
                <w:sz w:val="18"/>
                <w:szCs w:val="18"/>
                <w:lang w:eastAsia="zh-CN"/>
              </w:rPr>
              <w:t>"x86_64", "aarch64"</w:t>
            </w:r>
          </w:p>
        </w:tc>
      </w:tr>
      <w:tr w:rsidR="00F33EC0" w:rsidRPr="00EA3F6F" w:rsidTr="00BF76E5">
        <w:tc>
          <w:tcPr>
            <w:tcW w:w="3209" w:type="dxa"/>
          </w:tcPr>
          <w:p w:rsidR="00F33EC0" w:rsidRPr="00EA3F6F" w:rsidRDefault="009425F6" w:rsidP="002F03D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A3F6F">
              <w:rPr>
                <w:rFonts w:ascii="宋体" w:hAnsi="宋体"/>
                <w:sz w:val="18"/>
                <w:szCs w:val="18"/>
                <w:lang w:eastAsia="zh-CN"/>
              </w:rPr>
              <w:t>get_os_arch_flag</w:t>
            </w:r>
          </w:p>
        </w:tc>
        <w:tc>
          <w:tcPr>
            <w:tcW w:w="3210" w:type="dxa"/>
          </w:tcPr>
          <w:p w:rsidR="00F33EC0" w:rsidRPr="00EA3F6F" w:rsidRDefault="009425F6" w:rsidP="002F03D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A3F6F">
              <w:rPr>
                <w:rFonts w:ascii="宋体" w:hAnsi="宋体" w:hint="eastAsia"/>
                <w:sz w:val="18"/>
                <w:szCs w:val="18"/>
                <w:lang w:eastAsia="zh-CN"/>
              </w:rPr>
              <w:t>是否成功获取操作系统版本且操作系统在支持列表内</w:t>
            </w:r>
          </w:p>
        </w:tc>
        <w:tc>
          <w:tcPr>
            <w:tcW w:w="3210" w:type="dxa"/>
          </w:tcPr>
          <w:p w:rsidR="00F33EC0" w:rsidRPr="00EA3F6F" w:rsidRDefault="00CF5869" w:rsidP="002F03D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A3F6F">
              <w:rPr>
                <w:rFonts w:ascii="宋体" w:hAnsi="宋体" w:hint="eastAsia"/>
                <w:sz w:val="18"/>
                <w:szCs w:val="18"/>
                <w:lang w:eastAsia="zh-CN"/>
              </w:rPr>
              <w:t>0:是, 1:否</w:t>
            </w:r>
          </w:p>
        </w:tc>
      </w:tr>
    </w:tbl>
    <w:p w:rsidR="00083081" w:rsidRDefault="00AE145B" w:rsidP="00AE145B">
      <w:pPr>
        <w:pStyle w:val="2"/>
        <w:rPr>
          <w:lang w:eastAsia="zh-CN"/>
        </w:rPr>
      </w:pPr>
      <w:r w:rsidRPr="00AE145B">
        <w:rPr>
          <w:rFonts w:hint="eastAsia"/>
          <w:lang w:eastAsia="zh-CN"/>
        </w:rPr>
        <w:t>日志函数</w:t>
      </w:r>
    </w:p>
    <w:p w:rsidR="00733790" w:rsidRPr="00733790" w:rsidRDefault="00733790" w:rsidP="0055619C">
      <w:pPr>
        <w:ind w:firstLineChars="200" w:firstLine="440"/>
        <w:rPr>
          <w:lang w:eastAsia="zh-CN"/>
        </w:rPr>
      </w:pPr>
      <w:r w:rsidRPr="00733790">
        <w:rPr>
          <w:rFonts w:hint="eastAsia"/>
          <w:lang w:eastAsia="zh-CN"/>
        </w:rPr>
        <w:t>日志</w:t>
      </w:r>
      <w:r w:rsidR="00F67CC1">
        <w:rPr>
          <w:rFonts w:hint="eastAsia"/>
          <w:lang w:eastAsia="zh-CN"/>
        </w:rPr>
        <w:t>函数</w:t>
      </w:r>
      <w:r w:rsidRPr="00733790">
        <w:rPr>
          <w:rFonts w:hint="eastAsia"/>
          <w:lang w:eastAsia="zh-CN"/>
        </w:rPr>
        <w:t>定义在</w:t>
      </w:r>
      <w:r w:rsidRPr="00733790">
        <w:rPr>
          <w:rFonts w:hint="eastAsia"/>
          <w:lang w:eastAsia="zh-CN"/>
        </w:rPr>
        <w:t xml:space="preserve"> $WORK_DIR/bin/func </w:t>
      </w:r>
      <w:r w:rsidRPr="00733790">
        <w:rPr>
          <w:rFonts w:hint="eastAsia"/>
          <w:lang w:eastAsia="zh-CN"/>
        </w:rPr>
        <w:t>中</w:t>
      </w:r>
      <w:r w:rsidRPr="00733790">
        <w:rPr>
          <w:rFonts w:hint="eastAsia"/>
          <w:lang w:eastAsia="zh-CN"/>
        </w:rPr>
        <w:t xml:space="preserve">, </w:t>
      </w:r>
      <w:r w:rsidRPr="00733790">
        <w:rPr>
          <w:rFonts w:hint="eastAsia"/>
          <w:lang w:eastAsia="zh-CN"/>
        </w:rPr>
        <w:t>入口脚本已引入</w:t>
      </w:r>
      <w:r w:rsidRPr="00733790">
        <w:rPr>
          <w:rFonts w:hint="eastAsia"/>
          <w:lang w:eastAsia="zh-CN"/>
        </w:rPr>
        <w:t xml:space="preserve">, </w:t>
      </w:r>
      <w:r w:rsidRPr="00733790">
        <w:rPr>
          <w:rFonts w:hint="eastAsia"/>
          <w:lang w:eastAsia="zh-CN"/>
        </w:rPr>
        <w:t>模块可直接调用这些函数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1134"/>
        <w:gridCol w:w="4672"/>
      </w:tblGrid>
      <w:tr w:rsidR="00592082" w:rsidRPr="00F67CC1" w:rsidTr="000031A3">
        <w:trPr>
          <w:cantSplit/>
        </w:trPr>
        <w:tc>
          <w:tcPr>
            <w:tcW w:w="1413" w:type="dxa"/>
            <w:shd w:val="clear" w:color="auto" w:fill="D9D9D9" w:themeFill="background1" w:themeFillShade="D9"/>
          </w:tcPr>
          <w:p w:rsidR="00F67CC1" w:rsidRPr="00F67CC1" w:rsidRDefault="00CC07D3" w:rsidP="004D3D7B">
            <w:pPr>
              <w:rPr>
                <w:rFonts w:ascii="宋体" w:hAnsi="宋体"/>
                <w:b/>
                <w:sz w:val="18"/>
                <w:szCs w:val="18"/>
                <w:lang w:eastAsia="zh-CN"/>
              </w:rPr>
            </w:pPr>
            <w:r w:rsidRPr="00CC07D3">
              <w:rPr>
                <w:rFonts w:ascii="宋体" w:hAnsi="宋体" w:hint="eastAsia"/>
                <w:b/>
                <w:sz w:val="18"/>
                <w:szCs w:val="18"/>
                <w:lang w:eastAsia="zh-CN"/>
              </w:rPr>
              <w:t>函数名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F67CC1" w:rsidRPr="00F67CC1" w:rsidRDefault="00CC07D3" w:rsidP="004D3D7B">
            <w:pPr>
              <w:rPr>
                <w:rFonts w:ascii="宋体" w:hAnsi="宋体"/>
                <w:b/>
                <w:sz w:val="18"/>
                <w:szCs w:val="18"/>
                <w:lang w:eastAsia="zh-CN"/>
              </w:rPr>
            </w:pPr>
            <w:r w:rsidRPr="00CC07D3">
              <w:rPr>
                <w:rFonts w:ascii="宋体" w:hAnsi="宋体" w:hint="eastAsia"/>
                <w:b/>
                <w:sz w:val="18"/>
                <w:szCs w:val="18"/>
                <w:lang w:eastAsia="zh-CN"/>
              </w:rPr>
              <w:t>函数说明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F67CC1" w:rsidRPr="00F67CC1" w:rsidRDefault="00CC07D3" w:rsidP="004D3D7B">
            <w:pPr>
              <w:rPr>
                <w:rFonts w:ascii="宋体" w:hAnsi="宋体"/>
                <w:b/>
                <w:sz w:val="18"/>
                <w:szCs w:val="18"/>
                <w:lang w:eastAsia="zh-CN"/>
              </w:rPr>
            </w:pPr>
            <w:r w:rsidRPr="00CC07D3">
              <w:rPr>
                <w:rFonts w:ascii="宋体" w:hAnsi="宋体" w:hint="eastAsia"/>
                <w:b/>
                <w:sz w:val="18"/>
                <w:szCs w:val="18"/>
                <w:lang w:eastAsia="zh-CN"/>
              </w:rPr>
              <w:t>输出</w:t>
            </w:r>
            <w:r w:rsidR="00686D87" w:rsidRPr="00CC07D3">
              <w:rPr>
                <w:rFonts w:ascii="宋体" w:hAnsi="宋体" w:hint="eastAsia"/>
                <w:b/>
                <w:sz w:val="18"/>
                <w:szCs w:val="18"/>
                <w:lang w:eastAsia="zh-CN"/>
              </w:rPr>
              <w:t>显示</w:t>
            </w:r>
            <w:r w:rsidR="005C575A">
              <w:rPr>
                <w:rFonts w:ascii="宋体" w:hAnsi="宋体" w:hint="eastAsia"/>
                <w:b/>
                <w:sz w:val="18"/>
                <w:szCs w:val="18"/>
                <w:lang w:eastAsia="zh-CN"/>
              </w:rPr>
              <w:t>设备</w:t>
            </w:r>
          </w:p>
        </w:tc>
        <w:tc>
          <w:tcPr>
            <w:tcW w:w="4672" w:type="dxa"/>
            <w:shd w:val="clear" w:color="auto" w:fill="D9D9D9" w:themeFill="background1" w:themeFillShade="D9"/>
          </w:tcPr>
          <w:p w:rsidR="00F67CC1" w:rsidRPr="00F67CC1" w:rsidRDefault="005C575A" w:rsidP="004D3D7B">
            <w:pPr>
              <w:rPr>
                <w:rFonts w:ascii="宋体" w:hAnsi="宋体"/>
                <w:b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b/>
                <w:sz w:val="18"/>
                <w:szCs w:val="18"/>
                <w:lang w:eastAsia="zh-CN"/>
              </w:rPr>
              <w:t>文件</w:t>
            </w:r>
            <w:r w:rsidR="00CC07D3" w:rsidRPr="00CC07D3">
              <w:rPr>
                <w:rFonts w:ascii="宋体" w:hAnsi="宋体" w:hint="eastAsia"/>
                <w:b/>
                <w:sz w:val="18"/>
                <w:szCs w:val="18"/>
                <w:lang w:eastAsia="zh-CN"/>
              </w:rPr>
              <w:t>日志输出</w:t>
            </w:r>
          </w:p>
        </w:tc>
      </w:tr>
      <w:tr w:rsidR="000F4304" w:rsidRPr="00F67CC1" w:rsidTr="000031A3">
        <w:trPr>
          <w:cantSplit/>
        </w:trPr>
        <w:tc>
          <w:tcPr>
            <w:tcW w:w="1413" w:type="dxa"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76847">
              <w:rPr>
                <w:rFonts w:ascii="宋体" w:hAnsi="宋体"/>
                <w:sz w:val="18"/>
                <w:szCs w:val="18"/>
                <w:lang w:eastAsia="zh-CN"/>
              </w:rPr>
              <w:t>LOGINFO</w:t>
            </w:r>
          </w:p>
        </w:tc>
        <w:tc>
          <w:tcPr>
            <w:tcW w:w="2410" w:type="dxa"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76847">
              <w:rPr>
                <w:rFonts w:ascii="宋体" w:hAnsi="宋体" w:hint="eastAsia"/>
                <w:sz w:val="18"/>
                <w:szCs w:val="18"/>
                <w:lang w:eastAsia="zh-CN"/>
              </w:rPr>
              <w:t>信息</w:t>
            </w:r>
          </w:p>
        </w:tc>
        <w:tc>
          <w:tcPr>
            <w:tcW w:w="1134" w:type="dxa"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60BDD">
              <w:rPr>
                <w:rFonts w:ascii="宋体" w:hAnsi="宋体"/>
                <w:sz w:val="18"/>
                <w:szCs w:val="18"/>
                <w:lang w:eastAsia="zh-CN"/>
              </w:rPr>
              <w:t>stdout</w:t>
            </w:r>
          </w:p>
        </w:tc>
        <w:tc>
          <w:tcPr>
            <w:tcW w:w="4672" w:type="dxa"/>
            <w:vMerge w:val="restart"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3E7A34">
              <w:rPr>
                <w:rFonts w:ascii="宋体" w:hAnsi="宋体" w:hint="eastAsia"/>
                <w:sz w:val="18"/>
                <w:szCs w:val="18"/>
                <w:lang w:eastAsia="zh-CN"/>
              </w:rPr>
              <w:t>当 $log_file 变量存在则输出到该文件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,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模块可通过操作该变量修改日志文件路径</w:t>
            </w:r>
          </w:p>
        </w:tc>
      </w:tr>
      <w:tr w:rsidR="000F4304" w:rsidRPr="00F67CC1" w:rsidTr="000031A3">
        <w:trPr>
          <w:cantSplit/>
        </w:trPr>
        <w:tc>
          <w:tcPr>
            <w:tcW w:w="1413" w:type="dxa"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76847">
              <w:rPr>
                <w:rFonts w:ascii="宋体" w:hAnsi="宋体"/>
                <w:sz w:val="18"/>
                <w:szCs w:val="18"/>
                <w:lang w:eastAsia="zh-CN"/>
              </w:rPr>
              <w:t>LOGSUCCESS</w:t>
            </w:r>
          </w:p>
        </w:tc>
        <w:tc>
          <w:tcPr>
            <w:tcW w:w="2410" w:type="dxa"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76847">
              <w:rPr>
                <w:rFonts w:ascii="宋体" w:hAnsi="宋体" w:hint="eastAsia"/>
                <w:sz w:val="18"/>
                <w:szCs w:val="18"/>
                <w:lang w:eastAsia="zh-CN"/>
              </w:rPr>
              <w:t>成功</w:t>
            </w:r>
          </w:p>
        </w:tc>
        <w:tc>
          <w:tcPr>
            <w:tcW w:w="1134" w:type="dxa"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60BDD">
              <w:rPr>
                <w:rFonts w:ascii="宋体" w:hAnsi="宋体"/>
                <w:sz w:val="18"/>
                <w:szCs w:val="18"/>
                <w:lang w:eastAsia="zh-CN"/>
              </w:rPr>
              <w:t>stdout</w:t>
            </w:r>
          </w:p>
        </w:tc>
        <w:tc>
          <w:tcPr>
            <w:tcW w:w="4672" w:type="dxa"/>
            <w:vMerge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</w:p>
        </w:tc>
      </w:tr>
      <w:tr w:rsidR="000F4304" w:rsidRPr="00F67CC1" w:rsidTr="000031A3">
        <w:trPr>
          <w:cantSplit/>
        </w:trPr>
        <w:tc>
          <w:tcPr>
            <w:tcW w:w="1413" w:type="dxa"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76847">
              <w:rPr>
                <w:rFonts w:ascii="宋体" w:hAnsi="宋体"/>
                <w:sz w:val="18"/>
                <w:szCs w:val="18"/>
                <w:lang w:eastAsia="zh-CN"/>
              </w:rPr>
              <w:t>LOGWARNING</w:t>
            </w:r>
          </w:p>
        </w:tc>
        <w:tc>
          <w:tcPr>
            <w:tcW w:w="2410" w:type="dxa"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76847">
              <w:rPr>
                <w:rFonts w:ascii="宋体" w:hAnsi="宋体" w:hint="eastAsia"/>
                <w:sz w:val="18"/>
                <w:szCs w:val="18"/>
                <w:lang w:eastAsia="zh-CN"/>
              </w:rPr>
              <w:t>警告</w:t>
            </w:r>
          </w:p>
        </w:tc>
        <w:tc>
          <w:tcPr>
            <w:tcW w:w="1134" w:type="dxa"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60BDD">
              <w:rPr>
                <w:rFonts w:ascii="宋体" w:hAnsi="宋体"/>
                <w:sz w:val="18"/>
                <w:szCs w:val="18"/>
                <w:lang w:eastAsia="zh-CN"/>
              </w:rPr>
              <w:t>stderr</w:t>
            </w:r>
          </w:p>
        </w:tc>
        <w:tc>
          <w:tcPr>
            <w:tcW w:w="4672" w:type="dxa"/>
            <w:vMerge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</w:p>
        </w:tc>
      </w:tr>
      <w:tr w:rsidR="000F4304" w:rsidRPr="00F67CC1" w:rsidTr="000031A3">
        <w:trPr>
          <w:cantSplit/>
        </w:trPr>
        <w:tc>
          <w:tcPr>
            <w:tcW w:w="1413" w:type="dxa"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76847">
              <w:rPr>
                <w:rFonts w:ascii="宋体" w:hAnsi="宋体"/>
                <w:sz w:val="18"/>
                <w:szCs w:val="18"/>
                <w:lang w:eastAsia="zh-CN"/>
              </w:rPr>
              <w:t>LOGERROR</w:t>
            </w:r>
          </w:p>
        </w:tc>
        <w:tc>
          <w:tcPr>
            <w:tcW w:w="2410" w:type="dxa"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76847">
              <w:rPr>
                <w:rFonts w:ascii="宋体" w:hAnsi="宋体" w:hint="eastAsia"/>
                <w:sz w:val="18"/>
                <w:szCs w:val="18"/>
                <w:lang w:eastAsia="zh-CN"/>
              </w:rPr>
              <w:t>错误</w:t>
            </w:r>
          </w:p>
        </w:tc>
        <w:tc>
          <w:tcPr>
            <w:tcW w:w="1134" w:type="dxa"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60BDD">
              <w:rPr>
                <w:rFonts w:ascii="宋体" w:hAnsi="宋体"/>
                <w:sz w:val="18"/>
                <w:szCs w:val="18"/>
                <w:lang w:eastAsia="zh-CN"/>
              </w:rPr>
              <w:t>stderr</w:t>
            </w:r>
          </w:p>
        </w:tc>
        <w:tc>
          <w:tcPr>
            <w:tcW w:w="4672" w:type="dxa"/>
            <w:vMerge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</w:p>
        </w:tc>
      </w:tr>
      <w:tr w:rsidR="000F4304" w:rsidRPr="00F67CC1" w:rsidTr="000031A3">
        <w:trPr>
          <w:cantSplit/>
        </w:trPr>
        <w:tc>
          <w:tcPr>
            <w:tcW w:w="1413" w:type="dxa"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76847">
              <w:rPr>
                <w:rFonts w:ascii="宋体" w:hAnsi="宋体"/>
                <w:sz w:val="18"/>
                <w:szCs w:val="18"/>
                <w:lang w:eastAsia="zh-CN"/>
              </w:rPr>
              <w:t>LOGDEBUG</w:t>
            </w:r>
          </w:p>
        </w:tc>
        <w:tc>
          <w:tcPr>
            <w:tcW w:w="2410" w:type="dxa"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F76847">
              <w:rPr>
                <w:rFonts w:ascii="宋体" w:hAnsi="宋体" w:hint="eastAsia"/>
                <w:sz w:val="18"/>
                <w:szCs w:val="18"/>
                <w:lang w:eastAsia="zh-CN"/>
              </w:rPr>
              <w:t>调试</w:t>
            </w:r>
          </w:p>
        </w:tc>
        <w:tc>
          <w:tcPr>
            <w:tcW w:w="1134" w:type="dxa"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60BDD">
              <w:rPr>
                <w:rFonts w:ascii="宋体" w:hAnsi="宋体"/>
                <w:sz w:val="18"/>
                <w:szCs w:val="18"/>
                <w:lang w:eastAsia="zh-CN"/>
              </w:rPr>
              <w:t>stderr</w:t>
            </w:r>
          </w:p>
        </w:tc>
        <w:tc>
          <w:tcPr>
            <w:tcW w:w="4672" w:type="dxa"/>
            <w:vMerge/>
          </w:tcPr>
          <w:p w:rsidR="000F4304" w:rsidRPr="00F67CC1" w:rsidRDefault="000F4304" w:rsidP="004D3D7B">
            <w:pPr>
              <w:rPr>
                <w:rFonts w:ascii="宋体" w:hAnsi="宋体"/>
                <w:sz w:val="18"/>
                <w:szCs w:val="18"/>
                <w:lang w:eastAsia="zh-CN"/>
              </w:rPr>
            </w:pPr>
          </w:p>
        </w:tc>
      </w:tr>
      <w:tr w:rsidR="00075546" w:rsidRPr="00F67CC1" w:rsidTr="000031A3">
        <w:trPr>
          <w:cantSplit/>
        </w:trPr>
        <w:tc>
          <w:tcPr>
            <w:tcW w:w="1413" w:type="dxa"/>
          </w:tcPr>
          <w:p w:rsidR="00075546" w:rsidRPr="00F76847" w:rsidRDefault="00075546" w:rsidP="00075546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L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OGDELIVERY</w:t>
            </w:r>
          </w:p>
        </w:tc>
        <w:tc>
          <w:tcPr>
            <w:tcW w:w="2410" w:type="dxa"/>
            <w:vAlign w:val="center"/>
          </w:tcPr>
          <w:p w:rsidR="00075546" w:rsidRPr="00A84CEF" w:rsidRDefault="00727231" w:rsidP="00A84CEF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汇总模式专用日志函数</w:t>
            </w:r>
          </w:p>
        </w:tc>
        <w:tc>
          <w:tcPr>
            <w:tcW w:w="1134" w:type="dxa"/>
          </w:tcPr>
          <w:p w:rsidR="00075546" w:rsidRPr="00E60BDD" w:rsidRDefault="00075546" w:rsidP="00075546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  <w:lang w:eastAsia="zh-CN"/>
              </w:rPr>
              <w:t>stdout</w:t>
            </w:r>
          </w:p>
        </w:tc>
        <w:tc>
          <w:tcPr>
            <w:tcW w:w="4672" w:type="dxa"/>
          </w:tcPr>
          <w:p w:rsidR="00075546" w:rsidRDefault="00E80A0E" w:rsidP="00075546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需自行重定向至</w:t>
            </w:r>
            <w:r w:rsidR="00557D8C">
              <w:rPr>
                <w:rFonts w:ascii="宋体" w:hAnsi="宋体" w:hint="eastAsia"/>
                <w:sz w:val="18"/>
                <w:szCs w:val="18"/>
                <w:lang w:eastAsia="zh-CN"/>
              </w:rPr>
              <w:t>$</w:t>
            </w:r>
            <w:r w:rsidR="00557D8C">
              <w:rPr>
                <w:rFonts w:ascii="宋体" w:hAnsi="宋体"/>
                <w:sz w:val="18"/>
                <w:szCs w:val="18"/>
                <w:lang w:eastAsia="zh-CN"/>
              </w:rPr>
              <w:t>{result_dir}/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“模块名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_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delivery.log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中</w:t>
            </w:r>
            <w:r w:rsidR="003512E5">
              <w:rPr>
                <w:rFonts w:ascii="宋体" w:hAnsi="宋体"/>
                <w:sz w:val="18"/>
                <w:szCs w:val="18"/>
                <w:lang w:eastAsia="zh-CN"/>
              </w:rPr>
              <w:t>,</w:t>
            </w:r>
            <w:r w:rsidR="003512E5">
              <w:rPr>
                <w:rFonts w:ascii="宋体" w:hAnsi="宋体" w:hint="eastAsia"/>
                <w:sz w:val="18"/>
                <w:szCs w:val="18"/>
                <w:lang w:eastAsia="zh-CN"/>
              </w:rPr>
              <w:t xml:space="preserve">输入参数为 </w:t>
            </w:r>
            <w:r w:rsidR="003512E5" w:rsidRPr="003512E5">
              <w:rPr>
                <w:rFonts w:ascii="宋体" w:hAnsi="宋体" w:hint="eastAsia"/>
                <w:sz w:val="18"/>
                <w:szCs w:val="18"/>
                <w:lang w:eastAsia="zh-CN"/>
              </w:rPr>
              <w:t>参数必须为 3 个: module_name status info</w:t>
            </w:r>
          </w:p>
          <w:p w:rsidR="003D4ED6" w:rsidRPr="003512E5" w:rsidRDefault="003D4ED6" w:rsidP="00075546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 xml:space="preserve">第三个参数会被进行 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 xml:space="preserve">base64 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编码,以保存自定义格式文本</w:t>
            </w:r>
            <w:r w:rsidR="00DE0895">
              <w:rPr>
                <w:rFonts w:ascii="宋体" w:hAnsi="宋体" w:hint="eastAsia"/>
                <w:sz w:val="18"/>
                <w:szCs w:val="18"/>
                <w:lang w:eastAsia="zh-CN"/>
              </w:rPr>
              <w:t>。供生成汇总日志使用。</w:t>
            </w:r>
          </w:p>
        </w:tc>
      </w:tr>
      <w:tr w:rsidR="00075546" w:rsidTr="006010B3">
        <w:tc>
          <w:tcPr>
            <w:tcW w:w="9629" w:type="dxa"/>
            <w:gridSpan w:val="4"/>
          </w:tcPr>
          <w:p w:rsidR="00075546" w:rsidRPr="004E60D8" w:rsidRDefault="00075546" w:rsidP="00075546">
            <w:pPr>
              <w:shd w:val="clear" w:color="auto" w:fill="1E1E1E"/>
              <w:overflowPunct/>
              <w:autoSpaceDE/>
              <w:autoSpaceDN/>
              <w:adjustRightInd/>
              <w:spacing w:line="270" w:lineRule="atLeast"/>
              <w:textAlignment w:val="auto"/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</w:pPr>
            <w:r w:rsidRPr="004E60D8">
              <w:rPr>
                <w:rFonts w:ascii="JetBrains Mono" w:hAnsi="JetBrains Mono" w:cs="JetBrains Mono"/>
                <w:color w:val="6A9955"/>
                <w:sz w:val="20"/>
                <w:lang w:eastAsia="zh-CN"/>
              </w:rPr>
              <w:lastRenderedPageBreak/>
              <w:t xml:space="preserve"># </w:t>
            </w:r>
            <w:r w:rsidRPr="004E60D8">
              <w:rPr>
                <w:rFonts w:ascii="JetBrains Mono" w:hAnsi="JetBrains Mono" w:cs="JetBrains Mono"/>
                <w:color w:val="6A9955"/>
                <w:sz w:val="20"/>
                <w:lang w:eastAsia="zh-CN"/>
              </w:rPr>
              <w:t>调用样例</w:t>
            </w:r>
            <w:r w:rsidRPr="004E60D8">
              <w:rPr>
                <w:rFonts w:ascii="JetBrains Mono" w:hAnsi="JetBrains Mono" w:cs="JetBrains Mono"/>
                <w:color w:val="6A9955"/>
                <w:sz w:val="20"/>
                <w:lang w:eastAsia="zh-CN"/>
              </w:rPr>
              <w:t xml:space="preserve">, </w:t>
            </w:r>
            <w:r w:rsidRPr="004E60D8">
              <w:rPr>
                <w:rFonts w:ascii="JetBrains Mono" w:hAnsi="JetBrains Mono" w:cs="JetBrains Mono"/>
                <w:color w:val="6A9955"/>
                <w:sz w:val="20"/>
                <w:lang w:eastAsia="zh-CN"/>
              </w:rPr>
              <w:t>如果当前环境变量中有</w:t>
            </w:r>
            <w:r w:rsidRPr="004E60D8">
              <w:rPr>
                <w:rFonts w:ascii="JetBrains Mono" w:hAnsi="JetBrains Mono" w:cs="JetBrains Mono"/>
                <w:color w:val="6A9955"/>
                <w:sz w:val="20"/>
                <w:lang w:eastAsia="zh-CN"/>
              </w:rPr>
              <w:t xml:space="preserve"> $log_file, </w:t>
            </w:r>
            <w:r w:rsidRPr="004E60D8">
              <w:rPr>
                <w:rFonts w:ascii="JetBrains Mono" w:hAnsi="JetBrains Mono" w:cs="JetBrains Mono"/>
                <w:color w:val="6A9955"/>
                <w:sz w:val="20"/>
                <w:lang w:eastAsia="zh-CN"/>
              </w:rPr>
              <w:t>则日志文本还会输出到该文件中</w:t>
            </w:r>
          </w:p>
          <w:p w:rsidR="00075546" w:rsidRPr="004E60D8" w:rsidRDefault="00075546" w:rsidP="00075546">
            <w:pPr>
              <w:shd w:val="clear" w:color="auto" w:fill="1E1E1E"/>
              <w:overflowPunct/>
              <w:autoSpaceDE/>
              <w:autoSpaceDN/>
              <w:adjustRightInd/>
              <w:spacing w:line="270" w:lineRule="atLeast"/>
              <w:textAlignment w:val="auto"/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</w:pPr>
            <w:r w:rsidRPr="004E60D8"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  <w:t xml:space="preserve">LOGERROR </w:t>
            </w:r>
            <w:r w:rsidRPr="004E60D8">
              <w:rPr>
                <w:rFonts w:ascii="JetBrains Mono" w:hAnsi="JetBrains Mono" w:cs="JetBrains Mono"/>
                <w:color w:val="CE9178"/>
                <w:sz w:val="20"/>
                <w:lang w:eastAsia="zh-CN"/>
              </w:rPr>
              <w:t>"</w:t>
            </w:r>
            <w:r w:rsidRPr="004E60D8">
              <w:rPr>
                <w:rFonts w:ascii="JetBrains Mono" w:hAnsi="JetBrains Mono" w:cs="JetBrains Mono"/>
                <w:color w:val="CE9178"/>
                <w:sz w:val="20"/>
                <w:lang w:eastAsia="zh-CN"/>
              </w:rPr>
              <w:t>未支持的操作系统</w:t>
            </w:r>
            <w:r w:rsidRPr="004E60D8">
              <w:rPr>
                <w:rFonts w:ascii="JetBrains Mono" w:hAnsi="JetBrains Mono" w:cs="JetBrains Mono"/>
                <w:color w:val="CE9178"/>
                <w:sz w:val="20"/>
                <w:lang w:eastAsia="zh-CN"/>
              </w:rPr>
              <w:t>: ${os_distribution}"</w:t>
            </w:r>
          </w:p>
          <w:p w:rsidR="00075546" w:rsidRPr="004E60D8" w:rsidRDefault="00075546" w:rsidP="00075546">
            <w:pPr>
              <w:shd w:val="clear" w:color="auto" w:fill="1E1E1E"/>
              <w:overflowPunct/>
              <w:autoSpaceDE/>
              <w:autoSpaceDN/>
              <w:adjustRightInd/>
              <w:spacing w:line="270" w:lineRule="atLeast"/>
              <w:textAlignment w:val="auto"/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</w:pPr>
            <w:r w:rsidRPr="004E60D8">
              <w:rPr>
                <w:rFonts w:ascii="JetBrains Mono" w:hAnsi="JetBrains Mono" w:cs="JetBrains Mono"/>
                <w:color w:val="6A9955"/>
                <w:sz w:val="20"/>
                <w:lang w:eastAsia="zh-CN"/>
              </w:rPr>
              <w:t># [2023-11-15 16:02:56] ERROR   run.sh  </w:t>
            </w:r>
            <w:r w:rsidRPr="004E60D8">
              <w:rPr>
                <w:rFonts w:ascii="JetBrains Mono" w:hAnsi="JetBrains Mono" w:cs="JetBrains Mono"/>
                <w:color w:val="6A9955"/>
                <w:sz w:val="20"/>
                <w:lang w:eastAsia="zh-CN"/>
              </w:rPr>
              <w:t>未支持的操作系统</w:t>
            </w:r>
            <w:r w:rsidRPr="004E60D8">
              <w:rPr>
                <w:rFonts w:ascii="JetBrains Mono" w:hAnsi="JetBrains Mono" w:cs="JetBrains Mono"/>
                <w:color w:val="6A9955"/>
                <w:sz w:val="20"/>
                <w:lang w:eastAsia="zh-CN"/>
              </w:rPr>
              <w:t>: CentOS</w:t>
            </w:r>
          </w:p>
          <w:p w:rsidR="00075546" w:rsidRPr="004E60D8" w:rsidRDefault="00075546" w:rsidP="00075546">
            <w:pPr>
              <w:shd w:val="clear" w:color="auto" w:fill="1E1E1E"/>
              <w:overflowPunct/>
              <w:autoSpaceDE/>
              <w:autoSpaceDN/>
              <w:adjustRightInd/>
              <w:spacing w:line="270" w:lineRule="atLeast"/>
              <w:textAlignment w:val="auto"/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</w:pPr>
            <w:r w:rsidRPr="004E60D8">
              <w:rPr>
                <w:rFonts w:ascii="JetBrains Mono" w:hAnsi="JetBrains Mono" w:cs="JetBrains Mono"/>
                <w:color w:val="6A9955"/>
                <w:sz w:val="20"/>
                <w:lang w:eastAsia="zh-CN"/>
              </w:rPr>
              <w:t xml:space="preserve"># </w:t>
            </w:r>
            <w:r w:rsidRPr="004E60D8">
              <w:rPr>
                <w:rFonts w:ascii="JetBrains Mono" w:hAnsi="JetBrains Mono" w:cs="JetBrains Mono"/>
                <w:color w:val="6A9955"/>
                <w:sz w:val="20"/>
                <w:lang w:eastAsia="zh-CN"/>
              </w:rPr>
              <w:t>以临时指定日志文件的方式输出日志</w:t>
            </w:r>
          </w:p>
          <w:p w:rsidR="00075546" w:rsidRPr="004E60D8" w:rsidRDefault="00075546" w:rsidP="00075546">
            <w:pPr>
              <w:shd w:val="clear" w:color="auto" w:fill="1E1E1E"/>
              <w:overflowPunct/>
              <w:autoSpaceDE/>
              <w:autoSpaceDN/>
              <w:adjustRightInd/>
              <w:spacing w:line="270" w:lineRule="atLeast"/>
              <w:textAlignment w:val="auto"/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</w:pPr>
            <w:r w:rsidRPr="004E60D8">
              <w:rPr>
                <w:rFonts w:ascii="JetBrains Mono" w:hAnsi="JetBrains Mono" w:cs="JetBrains Mono"/>
                <w:color w:val="569CD6"/>
                <w:sz w:val="20"/>
                <w:lang w:eastAsia="zh-CN"/>
              </w:rPr>
              <w:t>log_file</w:t>
            </w:r>
            <w:r w:rsidRPr="004E60D8"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  <w:t xml:space="preserve">=/tmp/temp.log LOGERROR </w:t>
            </w:r>
            <w:r w:rsidRPr="004E60D8">
              <w:rPr>
                <w:rFonts w:ascii="JetBrains Mono" w:hAnsi="JetBrains Mono" w:cs="JetBrains Mono"/>
                <w:color w:val="CE9178"/>
                <w:sz w:val="20"/>
                <w:lang w:eastAsia="zh-CN"/>
              </w:rPr>
              <w:t>"</w:t>
            </w:r>
            <w:r w:rsidRPr="004E60D8">
              <w:rPr>
                <w:rFonts w:ascii="JetBrains Mono" w:hAnsi="JetBrains Mono" w:cs="JetBrains Mono"/>
                <w:color w:val="CE9178"/>
                <w:sz w:val="20"/>
                <w:lang w:eastAsia="zh-CN"/>
              </w:rPr>
              <w:t>一个报错信息</w:t>
            </w:r>
            <w:r w:rsidRPr="004E60D8">
              <w:rPr>
                <w:rFonts w:ascii="JetBrains Mono" w:hAnsi="JetBrains Mono" w:cs="JetBrains Mono"/>
                <w:color w:val="CE9178"/>
                <w:sz w:val="20"/>
                <w:lang w:eastAsia="zh-CN"/>
              </w:rPr>
              <w:t>"</w:t>
            </w:r>
          </w:p>
          <w:p w:rsidR="00075546" w:rsidRPr="004E60D8" w:rsidRDefault="00075546" w:rsidP="00075546">
            <w:pPr>
              <w:shd w:val="clear" w:color="auto" w:fill="1E1E1E"/>
              <w:overflowPunct/>
              <w:autoSpaceDE/>
              <w:autoSpaceDN/>
              <w:adjustRightInd/>
              <w:spacing w:line="270" w:lineRule="atLeast"/>
              <w:textAlignment w:val="auto"/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</w:pPr>
            <w:r w:rsidRPr="004E60D8">
              <w:rPr>
                <w:rFonts w:ascii="JetBrains Mono" w:hAnsi="JetBrains Mono" w:cs="JetBrains Mono"/>
                <w:color w:val="6A9955"/>
                <w:sz w:val="20"/>
                <w:lang w:eastAsia="zh-CN"/>
              </w:rPr>
              <w:t xml:space="preserve"># [2023-12-07 16:01:12]   ERROR   run.sh        </w:t>
            </w:r>
            <w:r w:rsidRPr="004E60D8">
              <w:rPr>
                <w:rFonts w:ascii="JetBrains Mono" w:hAnsi="JetBrains Mono" w:cs="JetBrains Mono"/>
                <w:color w:val="6A9955"/>
                <w:sz w:val="20"/>
                <w:lang w:eastAsia="zh-CN"/>
              </w:rPr>
              <w:t>一个报错信息</w:t>
            </w:r>
          </w:p>
          <w:p w:rsidR="00075546" w:rsidRPr="004E60D8" w:rsidRDefault="00075546" w:rsidP="00075546">
            <w:pPr>
              <w:shd w:val="clear" w:color="auto" w:fill="1E1E1E"/>
              <w:overflowPunct/>
              <w:autoSpaceDE/>
              <w:autoSpaceDN/>
              <w:adjustRightInd/>
              <w:spacing w:line="270" w:lineRule="atLeast"/>
              <w:textAlignment w:val="auto"/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</w:pPr>
            <w:r w:rsidRPr="004E60D8"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  <w:t xml:space="preserve">cat /tmp/temp.log </w:t>
            </w:r>
          </w:p>
          <w:p w:rsidR="00075546" w:rsidRDefault="00075546" w:rsidP="00075546">
            <w:pPr>
              <w:shd w:val="clear" w:color="auto" w:fill="1E1E1E"/>
              <w:overflowPunct/>
              <w:autoSpaceDE/>
              <w:autoSpaceDN/>
              <w:adjustRightInd/>
              <w:spacing w:line="270" w:lineRule="atLeast"/>
              <w:textAlignment w:val="auto"/>
              <w:rPr>
                <w:rFonts w:ascii="JetBrains Mono" w:hAnsi="JetBrains Mono" w:cs="JetBrains Mono"/>
                <w:color w:val="6A9955"/>
                <w:sz w:val="20"/>
                <w:lang w:eastAsia="zh-CN"/>
              </w:rPr>
            </w:pPr>
            <w:r w:rsidRPr="004E60D8">
              <w:rPr>
                <w:rFonts w:ascii="JetBrains Mono" w:hAnsi="JetBrains Mono" w:cs="JetBrains Mono"/>
                <w:color w:val="6A9955"/>
                <w:sz w:val="20"/>
                <w:lang w:eastAsia="zh-CN"/>
              </w:rPr>
              <w:t xml:space="preserve"># [2023-12-07 16:01:12]   ERROR   run.sh        </w:t>
            </w:r>
            <w:r w:rsidRPr="004E60D8">
              <w:rPr>
                <w:rFonts w:ascii="JetBrains Mono" w:hAnsi="JetBrains Mono" w:cs="JetBrains Mono"/>
                <w:color w:val="6A9955"/>
                <w:sz w:val="20"/>
                <w:lang w:eastAsia="zh-CN"/>
              </w:rPr>
              <w:t>一个报错信息</w:t>
            </w:r>
          </w:p>
          <w:p w:rsidR="00A44993" w:rsidRDefault="00A44993" w:rsidP="00075546">
            <w:pPr>
              <w:shd w:val="clear" w:color="auto" w:fill="1E1E1E"/>
              <w:overflowPunct/>
              <w:autoSpaceDE/>
              <w:autoSpaceDN/>
              <w:adjustRightInd/>
              <w:spacing w:line="270" w:lineRule="atLeast"/>
              <w:textAlignment w:val="auto"/>
              <w:rPr>
                <w:rFonts w:ascii="JetBrains Mono" w:hAnsi="JetBrains Mono" w:cs="JetBrains Mono"/>
                <w:color w:val="6A9955"/>
                <w:sz w:val="20"/>
                <w:lang w:eastAsia="zh-CN"/>
              </w:rPr>
            </w:pPr>
          </w:p>
          <w:p w:rsidR="007411F6" w:rsidRPr="007411F6" w:rsidRDefault="007411F6" w:rsidP="007411F6">
            <w:pPr>
              <w:shd w:val="clear" w:color="auto" w:fill="1E1E1E"/>
              <w:overflowPunct/>
              <w:autoSpaceDE/>
              <w:autoSpaceDN/>
              <w:adjustRightInd/>
              <w:spacing w:line="270" w:lineRule="atLeast"/>
              <w:textAlignment w:val="auto"/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</w:pPr>
            <w:r w:rsidRPr="007411F6"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  <w:t xml:space="preserve">LOGDELIVERY </w:t>
            </w:r>
            <w:r w:rsidRPr="007411F6"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  <w:t>带宽测试</w:t>
            </w:r>
            <w:r w:rsidRPr="007411F6"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  <w:t xml:space="preserve"> </w:t>
            </w:r>
            <w:r w:rsidRPr="007411F6"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  <w:t>成功</w:t>
            </w:r>
            <w:r w:rsidRPr="007411F6"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  <w:t xml:space="preserve"> </w:t>
            </w:r>
            <w:r w:rsidRPr="007411F6">
              <w:rPr>
                <w:rFonts w:ascii="JetBrains Mono" w:hAnsi="JetBrains Mono" w:cs="JetBrains Mono"/>
                <w:color w:val="CE9178"/>
                <w:sz w:val="20"/>
                <w:lang w:eastAsia="zh-CN"/>
              </w:rPr>
              <w:t>"</w:t>
            </w:r>
            <w:r w:rsidRPr="007411F6">
              <w:rPr>
                <w:rFonts w:ascii="JetBrains Mono" w:hAnsi="JetBrains Mono" w:cs="JetBrains Mono"/>
                <w:color w:val="CE9178"/>
                <w:sz w:val="20"/>
                <w:lang w:eastAsia="zh-CN"/>
              </w:rPr>
              <w:t>收</w:t>
            </w:r>
            <w:r w:rsidRPr="007411F6">
              <w:rPr>
                <w:rFonts w:ascii="JetBrains Mono" w:hAnsi="JetBrains Mono" w:cs="JetBrains Mono"/>
                <w:color w:val="CE9178"/>
                <w:sz w:val="20"/>
                <w:lang w:eastAsia="zh-CN"/>
              </w:rPr>
              <w:t>: 100mbps,</w:t>
            </w:r>
          </w:p>
          <w:p w:rsidR="007411F6" w:rsidRPr="007411F6" w:rsidRDefault="007411F6" w:rsidP="007411F6">
            <w:pPr>
              <w:shd w:val="clear" w:color="auto" w:fill="1E1E1E"/>
              <w:overflowPunct/>
              <w:autoSpaceDE/>
              <w:autoSpaceDN/>
              <w:adjustRightInd/>
              <w:spacing w:line="270" w:lineRule="atLeast"/>
              <w:textAlignment w:val="auto"/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</w:pPr>
            <w:r w:rsidRPr="007411F6">
              <w:rPr>
                <w:rFonts w:ascii="JetBrains Mono" w:hAnsi="JetBrains Mono" w:cs="JetBrains Mono"/>
                <w:color w:val="CE9178"/>
                <w:sz w:val="20"/>
                <w:lang w:eastAsia="zh-CN"/>
              </w:rPr>
              <w:t xml:space="preserve">&gt; </w:t>
            </w:r>
            <w:r w:rsidRPr="007411F6">
              <w:rPr>
                <w:rFonts w:ascii="JetBrains Mono" w:hAnsi="JetBrains Mono" w:cs="JetBrains Mono"/>
                <w:color w:val="CE9178"/>
                <w:sz w:val="20"/>
                <w:lang w:eastAsia="zh-CN"/>
              </w:rPr>
              <w:t>发</w:t>
            </w:r>
            <w:r w:rsidRPr="007411F6">
              <w:rPr>
                <w:rFonts w:ascii="JetBrains Mono" w:hAnsi="JetBrains Mono" w:cs="JetBrains Mono"/>
                <w:color w:val="CE9178"/>
                <w:sz w:val="20"/>
                <w:lang w:eastAsia="zh-CN"/>
              </w:rPr>
              <w:t>: 200mbps"</w:t>
            </w:r>
          </w:p>
          <w:p w:rsidR="007411F6" w:rsidRPr="007411F6" w:rsidRDefault="007411F6" w:rsidP="007411F6">
            <w:pPr>
              <w:shd w:val="clear" w:color="auto" w:fill="1E1E1E"/>
              <w:overflowPunct/>
              <w:autoSpaceDE/>
              <w:autoSpaceDN/>
              <w:adjustRightInd/>
              <w:spacing w:line="270" w:lineRule="atLeast"/>
              <w:textAlignment w:val="auto"/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</w:pPr>
            <w:r w:rsidRPr="007411F6"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  <w:t>带宽测试</w:t>
            </w:r>
            <w:r w:rsidRPr="007411F6"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  <w:t>:</w:t>
            </w:r>
            <w:r w:rsidRPr="007411F6"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  <w:t>成功</w:t>
            </w:r>
            <w:r w:rsidRPr="007411F6"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  <w:t>:5pS2OiAxMDBtYnBzLArlj5E6IDIwMG1icHMK</w:t>
            </w:r>
          </w:p>
          <w:p w:rsidR="007411F6" w:rsidRPr="007411F6" w:rsidRDefault="007411F6" w:rsidP="007411F6">
            <w:pPr>
              <w:shd w:val="clear" w:color="auto" w:fill="1E1E1E"/>
              <w:overflowPunct/>
              <w:autoSpaceDE/>
              <w:autoSpaceDN/>
              <w:adjustRightInd/>
              <w:spacing w:line="270" w:lineRule="atLeast"/>
              <w:textAlignment w:val="auto"/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</w:pPr>
            <w:r w:rsidRPr="007411F6">
              <w:rPr>
                <w:rFonts w:ascii="JetBrains Mono" w:hAnsi="JetBrains Mono" w:cs="JetBrains Mono"/>
                <w:color w:val="DCDCAA"/>
                <w:sz w:val="20"/>
                <w:lang w:eastAsia="zh-CN"/>
              </w:rPr>
              <w:t>echo</w:t>
            </w:r>
            <w:r w:rsidRPr="007411F6"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  <w:t xml:space="preserve"> 5pS2OiAxMDBtYnBzLArlj5E6IDIwMG1icHMK|base64 -d</w:t>
            </w:r>
          </w:p>
          <w:p w:rsidR="007411F6" w:rsidRPr="007411F6" w:rsidRDefault="007411F6" w:rsidP="007411F6">
            <w:pPr>
              <w:shd w:val="clear" w:color="auto" w:fill="1E1E1E"/>
              <w:overflowPunct/>
              <w:autoSpaceDE/>
              <w:autoSpaceDN/>
              <w:adjustRightInd/>
              <w:spacing w:line="270" w:lineRule="atLeast"/>
              <w:textAlignment w:val="auto"/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</w:pPr>
            <w:r w:rsidRPr="007411F6"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  <w:t>收</w:t>
            </w:r>
            <w:r w:rsidRPr="007411F6"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  <w:t>: 100mbps,</w:t>
            </w:r>
          </w:p>
          <w:p w:rsidR="00A44993" w:rsidRPr="006010B3" w:rsidRDefault="007411F6" w:rsidP="00075546">
            <w:pPr>
              <w:shd w:val="clear" w:color="auto" w:fill="1E1E1E"/>
              <w:overflowPunct/>
              <w:autoSpaceDE/>
              <w:autoSpaceDN/>
              <w:adjustRightInd/>
              <w:spacing w:line="270" w:lineRule="atLeast"/>
              <w:textAlignment w:val="auto"/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</w:pPr>
            <w:r w:rsidRPr="007411F6"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  <w:t>发</w:t>
            </w:r>
            <w:r w:rsidRPr="007411F6">
              <w:rPr>
                <w:rFonts w:ascii="JetBrains Mono" w:hAnsi="JetBrains Mono" w:cs="JetBrains Mono"/>
                <w:color w:val="D4D4D4"/>
                <w:sz w:val="20"/>
                <w:lang w:eastAsia="zh-CN"/>
              </w:rPr>
              <w:t>: 200mbps</w:t>
            </w:r>
          </w:p>
        </w:tc>
      </w:tr>
    </w:tbl>
    <w:p w:rsidR="00161086" w:rsidRDefault="000A5F8F" w:rsidP="00185985">
      <w:pPr>
        <w:pStyle w:val="1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检查模块</w:t>
      </w:r>
    </w:p>
    <w:p w:rsidR="008E20DE" w:rsidRDefault="00800743" w:rsidP="008E20DE">
      <w:pPr>
        <w:pStyle w:val="2"/>
        <w:numPr>
          <w:ilvl w:val="1"/>
          <w:numId w:val="1"/>
        </w:numPr>
        <w:rPr>
          <w:lang w:eastAsia="zh-CN"/>
        </w:rPr>
      </w:pPr>
      <w:r>
        <w:rPr>
          <w:rFonts w:hint="eastAsia"/>
          <w:lang w:eastAsia="zh-CN"/>
        </w:rPr>
        <w:t>模块</w:t>
      </w:r>
      <w:r w:rsidR="00B91AD5">
        <w:rPr>
          <w:rFonts w:hint="eastAsia"/>
          <w:lang w:eastAsia="zh-CN"/>
        </w:rPr>
        <w:t>功能</w:t>
      </w:r>
      <w:r>
        <w:rPr>
          <w:rFonts w:hint="eastAsia"/>
          <w:lang w:eastAsia="zh-CN"/>
        </w:rPr>
        <w:t>明细</w:t>
      </w:r>
    </w:p>
    <w:p w:rsidR="008E20DE" w:rsidRPr="008E20DE" w:rsidRDefault="00AA3464" w:rsidP="008E20DE">
      <w:pPr>
        <w:rPr>
          <w:lang w:eastAsia="zh-CN"/>
        </w:rPr>
      </w:pPr>
      <w:r>
        <w:rPr>
          <w:rFonts w:hint="eastAsia"/>
          <w:lang w:eastAsia="zh-CN"/>
        </w:rPr>
        <w:t>《</w:t>
      </w:r>
      <w:r w:rsidR="007C770F" w:rsidRPr="007C770F">
        <w:rPr>
          <w:rFonts w:hint="eastAsia"/>
          <w:lang w:eastAsia="zh-CN"/>
        </w:rPr>
        <w:t>系统运行环境采集检查和基础环境完工检查工具模块列表</w:t>
      </w:r>
      <w:r>
        <w:rPr>
          <w:rFonts w:hint="eastAsia"/>
          <w:lang w:eastAsia="zh-CN"/>
        </w:rPr>
        <w:t>》</w:t>
      </w:r>
    </w:p>
    <w:p w:rsidR="0098750B" w:rsidRDefault="0098750B" w:rsidP="00CA0FC3">
      <w:pPr>
        <w:pStyle w:val="2"/>
        <w:rPr>
          <w:lang w:eastAsia="zh-CN"/>
        </w:rPr>
      </w:pPr>
      <w:r>
        <w:rPr>
          <w:rFonts w:hint="eastAsia"/>
          <w:lang w:eastAsia="zh-CN"/>
        </w:rPr>
        <w:t>操作系统适配</w:t>
      </w:r>
    </w:p>
    <w:p w:rsidR="0098750B" w:rsidRDefault="002637AB" w:rsidP="0098750B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需适配</w:t>
      </w:r>
      <w:r w:rsidR="00A013F5">
        <w:rPr>
          <w:rFonts w:hint="eastAsia"/>
          <w:lang w:eastAsia="zh-CN"/>
        </w:rPr>
        <w:t xml:space="preserve"> </w:t>
      </w:r>
      <w:r>
        <w:rPr>
          <w:lang w:eastAsia="zh-CN"/>
        </w:rPr>
        <w:t>EL6</w:t>
      </w:r>
      <w:r>
        <w:rPr>
          <w:rFonts w:hint="eastAsia"/>
          <w:lang w:eastAsia="zh-CN"/>
        </w:rPr>
        <w:t>、</w:t>
      </w:r>
      <w:r>
        <w:rPr>
          <w:lang w:eastAsia="zh-CN"/>
        </w:rPr>
        <w:t>EL7</w:t>
      </w:r>
      <w:r>
        <w:rPr>
          <w:rFonts w:hint="eastAsia"/>
          <w:lang w:eastAsia="zh-CN"/>
        </w:rPr>
        <w:t>、</w:t>
      </w:r>
      <w:r w:rsidR="00AA3378" w:rsidRPr="00AA3378">
        <w:rPr>
          <w:lang w:eastAsia="zh-CN"/>
        </w:rPr>
        <w:t>Fit StarrySky OS</w:t>
      </w:r>
      <w:r w:rsidR="00AA3378" w:rsidRPr="00AA3378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(</w:t>
      </w:r>
      <w:r>
        <w:rPr>
          <w:lang w:eastAsia="zh-CN"/>
        </w:rPr>
        <w:t>EL8)</w:t>
      </w:r>
      <w:r w:rsidR="00A013F5">
        <w:rPr>
          <w:lang w:eastAsia="zh-CN"/>
        </w:rPr>
        <w:t xml:space="preserve"> </w:t>
      </w:r>
      <w:r w:rsidR="000D7A65">
        <w:rPr>
          <w:rFonts w:hint="eastAsia"/>
          <w:lang w:eastAsia="zh-CN"/>
        </w:rPr>
        <w:t>，</w:t>
      </w:r>
      <w:r w:rsidR="0028590F" w:rsidRPr="0028590F">
        <w:rPr>
          <w:lang w:eastAsia="zh-CN"/>
        </w:rPr>
        <w:t>KylinOS10</w:t>
      </w:r>
      <w:r w:rsidR="0028590F">
        <w:rPr>
          <w:lang w:eastAsia="zh-CN"/>
        </w:rPr>
        <w:t xml:space="preserve"> </w:t>
      </w:r>
      <w:r>
        <w:rPr>
          <w:rFonts w:hint="eastAsia"/>
          <w:lang w:eastAsia="zh-CN"/>
        </w:rPr>
        <w:t>操作系统</w:t>
      </w:r>
      <w:r w:rsidR="00321381">
        <w:rPr>
          <w:rFonts w:hint="eastAsia"/>
          <w:lang w:eastAsia="zh-CN"/>
        </w:rPr>
        <w:t>（可选）</w:t>
      </w:r>
      <w:r w:rsidR="00A013F5">
        <w:rPr>
          <w:rFonts w:hint="eastAsia"/>
          <w:lang w:eastAsia="zh-CN"/>
        </w:rPr>
        <w:t>。</w:t>
      </w:r>
    </w:p>
    <w:p w:rsidR="00C53CC0" w:rsidRDefault="00A013F5" w:rsidP="0098750B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需适配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x86_64/aarch64 </w:t>
      </w:r>
      <w:r>
        <w:rPr>
          <w:rFonts w:hint="eastAsia"/>
          <w:lang w:eastAsia="zh-CN"/>
        </w:rPr>
        <w:t>架构</w:t>
      </w:r>
      <w:r w:rsidR="00F473D0">
        <w:rPr>
          <w:rFonts w:hint="eastAsia"/>
          <w:lang w:eastAsia="zh-CN"/>
        </w:rPr>
        <w:t>。</w:t>
      </w:r>
      <w:r w:rsidR="00B8168E">
        <w:rPr>
          <w:rFonts w:hint="eastAsia"/>
          <w:lang w:eastAsia="zh-CN"/>
        </w:rPr>
        <w:t>E</w:t>
      </w:r>
      <w:r w:rsidR="00B8168E">
        <w:rPr>
          <w:lang w:eastAsia="zh-CN"/>
        </w:rPr>
        <w:t>L6</w:t>
      </w:r>
      <w:r w:rsidR="00B8168E">
        <w:rPr>
          <w:rFonts w:hint="eastAsia"/>
          <w:lang w:eastAsia="zh-CN"/>
        </w:rPr>
        <w:t>只有</w:t>
      </w:r>
      <w:r w:rsidR="00B8168E">
        <w:rPr>
          <w:lang w:eastAsia="zh-CN"/>
        </w:rPr>
        <w:t>x86_64</w:t>
      </w:r>
      <w:r w:rsidR="004C4994">
        <w:rPr>
          <w:rFonts w:hint="eastAsia"/>
          <w:lang w:eastAsia="zh-CN"/>
        </w:rPr>
        <w:t>，</w:t>
      </w:r>
      <w:r w:rsidR="00C53CC0">
        <w:rPr>
          <w:rFonts w:hint="eastAsia"/>
          <w:lang w:eastAsia="zh-CN"/>
        </w:rPr>
        <w:t>aarch</w:t>
      </w:r>
      <w:r w:rsidR="00C53CC0">
        <w:rPr>
          <w:lang w:eastAsia="zh-CN"/>
        </w:rPr>
        <w:t>64</w:t>
      </w:r>
      <w:r w:rsidR="00C53CC0">
        <w:rPr>
          <w:rFonts w:hint="eastAsia"/>
          <w:lang w:eastAsia="zh-CN"/>
        </w:rPr>
        <w:t xml:space="preserve"> </w:t>
      </w:r>
      <w:r w:rsidR="00C53CC0">
        <w:rPr>
          <w:rFonts w:hint="eastAsia"/>
          <w:lang w:eastAsia="zh-CN"/>
        </w:rPr>
        <w:t>主要考虑</w:t>
      </w:r>
      <w:r w:rsidR="00C53CC0">
        <w:rPr>
          <w:rFonts w:hint="eastAsia"/>
          <w:lang w:eastAsia="zh-CN"/>
        </w:rPr>
        <w:t xml:space="preserve"> </w:t>
      </w:r>
      <w:r w:rsidR="00C53CC0">
        <w:rPr>
          <w:lang w:eastAsia="zh-CN"/>
        </w:rPr>
        <w:t>Arm v8</w:t>
      </w:r>
      <w:r w:rsidR="00C53CC0">
        <w:rPr>
          <w:rFonts w:hint="eastAsia"/>
          <w:lang w:eastAsia="zh-CN"/>
        </w:rPr>
        <w:t>。</w:t>
      </w:r>
    </w:p>
    <w:p w:rsidR="00CA0FC3" w:rsidRDefault="000A3A41" w:rsidP="00CA0FC3">
      <w:pPr>
        <w:pStyle w:val="2"/>
        <w:rPr>
          <w:lang w:eastAsia="zh-CN"/>
        </w:rPr>
      </w:pPr>
      <w:r>
        <w:rPr>
          <w:rFonts w:hint="eastAsia"/>
          <w:lang w:eastAsia="zh-CN"/>
        </w:rPr>
        <w:t>模块</w:t>
      </w:r>
      <w:r w:rsidR="006C0AD6">
        <w:rPr>
          <w:rFonts w:hint="eastAsia"/>
          <w:lang w:eastAsia="zh-CN"/>
        </w:rPr>
        <w:t>语言</w:t>
      </w:r>
      <w:r w:rsidR="00865974">
        <w:rPr>
          <w:rFonts w:hint="eastAsia"/>
          <w:lang w:eastAsia="zh-CN"/>
        </w:rPr>
        <w:t>和依赖</w:t>
      </w:r>
    </w:p>
    <w:p w:rsidR="00FC06C3" w:rsidRDefault="006C0AD6" w:rsidP="009523EE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出于适配性考虑</w:t>
      </w:r>
      <w:r w:rsidR="00AC0C32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最好只用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shell </w:t>
      </w:r>
      <w:r>
        <w:rPr>
          <w:rFonts w:hint="eastAsia"/>
          <w:lang w:eastAsia="zh-CN"/>
        </w:rPr>
        <w:t>脚本实现</w:t>
      </w:r>
      <w:r w:rsidR="00AC0C32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如果要用其他语言的需要讨论如何集成解释器</w:t>
      </w:r>
      <w:r w:rsidR="001509B3">
        <w:rPr>
          <w:rFonts w:hint="eastAsia"/>
          <w:lang w:eastAsia="zh-CN"/>
        </w:rPr>
        <w:t>或运行环境</w:t>
      </w:r>
      <w:r>
        <w:rPr>
          <w:rFonts w:hint="eastAsia"/>
          <w:lang w:eastAsia="zh-CN"/>
        </w:rPr>
        <w:t>或如何打多环境包。</w:t>
      </w:r>
    </w:p>
    <w:p w:rsidR="00865974" w:rsidRDefault="00865974" w:rsidP="009523EE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模块依赖的系统软件包，尽量不超过操作系统自带光盘</w:t>
      </w:r>
      <w:r w:rsidR="007B33FB">
        <w:rPr>
          <w:rFonts w:hint="eastAsia"/>
          <w:lang w:eastAsia="zh-CN"/>
        </w:rPr>
        <w:t>范围</w:t>
      </w:r>
      <w:r w:rsidR="00AD349E">
        <w:rPr>
          <w:rFonts w:hint="eastAsia"/>
          <w:lang w:eastAsia="zh-CN"/>
        </w:rPr>
        <w:t>(</w:t>
      </w:r>
      <w:r w:rsidR="004253D8">
        <w:rPr>
          <w:rFonts w:hint="eastAsia"/>
          <w:lang w:eastAsia="zh-CN"/>
        </w:rPr>
        <w:t>jq</w:t>
      </w:r>
      <w:r w:rsidR="004253D8">
        <w:rPr>
          <w:lang w:eastAsia="zh-CN"/>
        </w:rPr>
        <w:t>/sshpa</w:t>
      </w:r>
      <w:r w:rsidR="004253D8">
        <w:rPr>
          <w:rFonts w:hint="eastAsia"/>
          <w:lang w:eastAsia="zh-CN"/>
        </w:rPr>
        <w:t>ss</w:t>
      </w:r>
      <w:r w:rsidR="008C4F82">
        <w:rPr>
          <w:lang w:eastAsia="zh-CN"/>
        </w:rPr>
        <w:t>/fping</w:t>
      </w:r>
      <w:r w:rsidR="00D97D0E">
        <w:rPr>
          <w:lang w:eastAsia="zh-CN"/>
        </w:rPr>
        <w:t>/netcat</w:t>
      </w:r>
      <w:r w:rsidR="005A67EE">
        <w:rPr>
          <w:lang w:eastAsia="zh-CN"/>
        </w:rPr>
        <w:t xml:space="preserve"> </w:t>
      </w:r>
      <w:r w:rsidR="004253D8">
        <w:rPr>
          <w:rFonts w:hint="eastAsia"/>
          <w:lang w:eastAsia="zh-CN"/>
        </w:rPr>
        <w:t>在</w:t>
      </w:r>
      <w:r w:rsidR="004253D8">
        <w:rPr>
          <w:rFonts w:hint="eastAsia"/>
          <w:lang w:eastAsia="zh-CN"/>
        </w:rPr>
        <w:t>tsc</w:t>
      </w:r>
      <w:r w:rsidR="004253D8">
        <w:rPr>
          <w:rFonts w:hint="eastAsia"/>
          <w:lang w:eastAsia="zh-CN"/>
        </w:rPr>
        <w:t>工具集中已经有了</w:t>
      </w:r>
      <w:r w:rsidR="00AD349E">
        <w:rPr>
          <w:rFonts w:hint="eastAsia"/>
          <w:lang w:eastAsia="zh-CN"/>
        </w:rPr>
        <w:t>)</w:t>
      </w:r>
      <w:r w:rsidR="000C12A8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如果需要安装其他软件，需要讨论如何集成。</w:t>
      </w:r>
    </w:p>
    <w:p w:rsidR="00980100" w:rsidRDefault="00980100" w:rsidP="00980100">
      <w:pPr>
        <w:pStyle w:val="2"/>
        <w:numPr>
          <w:ilvl w:val="1"/>
          <w:numId w:val="1"/>
        </w:numPr>
        <w:rPr>
          <w:lang w:eastAsia="zh-CN"/>
        </w:rPr>
      </w:pPr>
      <w:r>
        <w:rPr>
          <w:rFonts w:hint="eastAsia"/>
          <w:lang w:eastAsia="zh-CN"/>
        </w:rPr>
        <w:t>模块</w:t>
      </w:r>
      <w:r w:rsidR="009E73F8">
        <w:rPr>
          <w:rFonts w:hint="eastAsia"/>
          <w:lang w:eastAsia="zh-CN"/>
        </w:rPr>
        <w:t>入口</w:t>
      </w:r>
    </w:p>
    <w:p w:rsidR="00980100" w:rsidRDefault="0098296D" w:rsidP="009523EE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模块一级目录下提供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run.sh</w:t>
      </w:r>
      <w:r w:rsidR="00AC0C32">
        <w:rPr>
          <w:lang w:eastAsia="zh-CN"/>
        </w:rPr>
        <w:t>，</w:t>
      </w:r>
      <w:r w:rsidR="0079140D">
        <w:rPr>
          <w:rFonts w:hint="eastAsia"/>
          <w:lang w:eastAsia="zh-CN"/>
        </w:rPr>
        <w:t>供总入口脚本调用。</w:t>
      </w:r>
    </w:p>
    <w:p w:rsidR="000B0B73" w:rsidRDefault="000B0B73" w:rsidP="00954B8D">
      <w:pPr>
        <w:pStyle w:val="2"/>
        <w:numPr>
          <w:ilvl w:val="1"/>
          <w:numId w:val="1"/>
        </w:numPr>
        <w:rPr>
          <w:lang w:eastAsia="zh-CN"/>
        </w:rPr>
      </w:pPr>
      <w:r>
        <w:rPr>
          <w:rFonts w:hint="eastAsia"/>
          <w:lang w:eastAsia="zh-CN"/>
        </w:rPr>
        <w:t>模块参数</w:t>
      </w:r>
    </w:p>
    <w:p w:rsidR="00943E70" w:rsidRDefault="00943E70" w:rsidP="009523EE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入口脚本调用各模块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run.sh </w:t>
      </w:r>
      <w:r>
        <w:rPr>
          <w:rFonts w:hint="eastAsia"/>
          <w:lang w:eastAsia="zh-CN"/>
        </w:rPr>
        <w:t>时不加任何参数</w:t>
      </w:r>
      <w:r w:rsidR="00AC0C32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模块可根据需要自行设定是否可以带位置参数以实现特定需求。</w:t>
      </w:r>
    </w:p>
    <w:p w:rsidR="008C2A3C" w:rsidRDefault="008C2A3C" w:rsidP="008C2A3C">
      <w:pPr>
        <w:pStyle w:val="2"/>
        <w:numPr>
          <w:ilvl w:val="1"/>
          <w:numId w:val="1"/>
        </w:numPr>
        <w:rPr>
          <w:lang w:eastAsia="zh-CN"/>
        </w:rPr>
      </w:pPr>
      <w:r>
        <w:rPr>
          <w:rFonts w:hint="eastAsia"/>
          <w:lang w:eastAsia="zh-CN"/>
        </w:rPr>
        <w:t>模块配置文件</w:t>
      </w:r>
    </w:p>
    <w:p w:rsidR="008C2A3C" w:rsidRDefault="000123D6" w:rsidP="00803D6C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同主配置文件</w:t>
      </w:r>
    </w:p>
    <w:p w:rsidR="009903B1" w:rsidRDefault="00AA6931" w:rsidP="00F61892">
      <w:pPr>
        <w:pStyle w:val="2"/>
        <w:numPr>
          <w:ilvl w:val="1"/>
          <w:numId w:val="1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屏幕</w:t>
      </w:r>
      <w:r w:rsidR="00087F22">
        <w:rPr>
          <w:rFonts w:hint="eastAsia"/>
          <w:lang w:eastAsia="zh-CN"/>
        </w:rPr>
        <w:t>输出约束</w:t>
      </w:r>
    </w:p>
    <w:p w:rsidR="00087F22" w:rsidRDefault="00AA6931" w:rsidP="008D7AFE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正常信息打印到标准输出，告警信息或执行出错信息打印到标准错误。</w:t>
      </w:r>
      <w:r w:rsidR="00D57DE0">
        <w:rPr>
          <w:rFonts w:hint="eastAsia"/>
          <w:lang w:eastAsia="zh-CN"/>
        </w:rPr>
        <w:t>要求打印信息简洁，如有大量参考性内容需要记录，建议输出到自定日志文件中，并打印提示查看某配置文件</w:t>
      </w:r>
      <w:r w:rsidR="007E562C">
        <w:rPr>
          <w:rFonts w:hint="eastAsia"/>
          <w:lang w:eastAsia="zh-CN"/>
        </w:rPr>
        <w:t>。</w:t>
      </w:r>
      <w:r w:rsidR="00920F29">
        <w:rPr>
          <w:rFonts w:hint="eastAsia"/>
          <w:lang w:eastAsia="zh-CN"/>
        </w:rPr>
        <w:t>本身程序运行过程如果需要记录如</w:t>
      </w:r>
      <w:r w:rsidR="00920F29">
        <w:rPr>
          <w:rFonts w:hint="eastAsia"/>
          <w:lang w:eastAsia="zh-CN"/>
        </w:rPr>
        <w:t xml:space="preserve"> </w:t>
      </w:r>
      <w:r w:rsidR="00920F29">
        <w:rPr>
          <w:lang w:eastAsia="zh-CN"/>
        </w:rPr>
        <w:t>bash -x</w:t>
      </w:r>
      <w:r w:rsidR="00EA021C">
        <w:rPr>
          <w:rFonts w:hint="eastAsia"/>
          <w:lang w:eastAsia="zh-CN"/>
        </w:rPr>
        <w:t>、</w:t>
      </w:r>
      <w:r w:rsidR="00EA021C">
        <w:rPr>
          <w:rFonts w:hint="eastAsia"/>
          <w:lang w:eastAsia="zh-CN"/>
        </w:rPr>
        <w:t>trace</w:t>
      </w:r>
      <w:r w:rsidR="00920F29">
        <w:rPr>
          <w:lang w:eastAsia="zh-CN"/>
        </w:rPr>
        <w:t xml:space="preserve"> </w:t>
      </w:r>
      <w:r w:rsidR="00920F29">
        <w:rPr>
          <w:rFonts w:hint="eastAsia"/>
          <w:lang w:eastAsia="zh-CN"/>
        </w:rPr>
        <w:t>类内容</w:t>
      </w:r>
      <w:r w:rsidR="00AC0C32">
        <w:rPr>
          <w:rFonts w:hint="eastAsia"/>
          <w:lang w:eastAsia="zh-CN"/>
        </w:rPr>
        <w:t>，</w:t>
      </w:r>
      <w:r w:rsidR="00920F29">
        <w:rPr>
          <w:rFonts w:hint="eastAsia"/>
          <w:lang w:eastAsia="zh-CN"/>
        </w:rPr>
        <w:t>建议输出到模块自定日志中。</w:t>
      </w:r>
    </w:p>
    <w:p w:rsidR="00AA6931" w:rsidRDefault="00AA6931" w:rsidP="00087F22">
      <w:pPr>
        <w:rPr>
          <w:lang w:eastAsia="zh-CN"/>
        </w:rPr>
      </w:pPr>
      <w:r>
        <w:rPr>
          <w:rFonts w:hint="eastAsia"/>
          <w:lang w:eastAsia="zh-CN"/>
        </w:rPr>
        <w:t>输出格式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548F3" w:rsidTr="001548F3">
        <w:tc>
          <w:tcPr>
            <w:tcW w:w="9629" w:type="dxa"/>
          </w:tcPr>
          <w:p w:rsidR="001548F3" w:rsidRPr="001548F3" w:rsidRDefault="001548F3" w:rsidP="00087F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$</w:t>
            </w:r>
            <w:r>
              <w:rPr>
                <w:lang w:eastAsia="zh-CN"/>
              </w:rPr>
              <w:t>(</w:t>
            </w:r>
            <w:r w:rsidRPr="001548F3">
              <w:rPr>
                <w:lang w:eastAsia="zh-CN"/>
              </w:rPr>
              <w:t>date +'%F %T</w:t>
            </w:r>
            <w:r>
              <w:rPr>
                <w:lang w:eastAsia="zh-CN"/>
              </w:rPr>
              <w:t>)\</w:t>
            </w:r>
            <w:r>
              <w:rPr>
                <w:rFonts w:hint="eastAsia"/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信息级别</w:t>
            </w:r>
            <w:r>
              <w:rPr>
                <w:rFonts w:hint="eastAsia"/>
                <w:lang w:eastAsia="zh-CN"/>
              </w:rPr>
              <w:t>\</w:t>
            </w: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模块名称</w:t>
            </w:r>
            <w:r>
              <w:rPr>
                <w:rFonts w:hint="eastAsia"/>
                <w:lang w:eastAsia="zh-CN"/>
              </w:rPr>
              <w:t>\</w:t>
            </w: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信息文本</w:t>
            </w:r>
          </w:p>
        </w:tc>
      </w:tr>
      <w:tr w:rsidR="00A807EA" w:rsidTr="001548F3">
        <w:tc>
          <w:tcPr>
            <w:tcW w:w="9629" w:type="dxa"/>
          </w:tcPr>
          <w:p w:rsidR="00A807EA" w:rsidRDefault="00A807EA" w:rsidP="00A807EA">
            <w:pPr>
              <w:rPr>
                <w:lang w:eastAsia="zh-CN"/>
              </w:rPr>
            </w:pPr>
            <w:r w:rsidRPr="00A807EA">
              <w:rPr>
                <w:rFonts w:hint="eastAsia"/>
                <w:lang w:eastAsia="zh-CN"/>
              </w:rPr>
              <w:t xml:space="preserve">2023-11-08 09:55:37   INFO    tsc_file_decrypt     </w:t>
            </w:r>
            <w:r w:rsidRPr="00A807EA">
              <w:rPr>
                <w:rFonts w:hint="eastAsia"/>
                <w:lang w:eastAsia="zh-CN"/>
              </w:rPr>
              <w:t>开始分发文件</w:t>
            </w:r>
            <w:r w:rsidRPr="00A807EA">
              <w:rPr>
                <w:rFonts w:hint="eastAsia"/>
                <w:lang w:eastAsia="zh-CN"/>
              </w:rPr>
              <w:t>.</w:t>
            </w:r>
          </w:p>
        </w:tc>
      </w:tr>
    </w:tbl>
    <w:p w:rsidR="00064732" w:rsidRDefault="00554248" w:rsidP="00087F22">
      <w:pPr>
        <w:rPr>
          <w:lang w:eastAsia="zh-CN"/>
        </w:rPr>
      </w:pPr>
      <w:r>
        <w:rPr>
          <w:rFonts w:hint="eastAsia"/>
          <w:lang w:eastAsia="zh-CN"/>
        </w:rPr>
        <w:t>信息级别约定为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</w:t>
      </w:r>
    </w:p>
    <w:p w:rsidR="00064732" w:rsidRDefault="00554248" w:rsidP="00064732">
      <w:pPr>
        <w:ind w:firstLineChars="200" w:firstLine="440"/>
        <w:rPr>
          <w:lang w:eastAsia="zh-CN"/>
        </w:rPr>
      </w:pPr>
      <w:r>
        <w:rPr>
          <w:lang w:eastAsia="zh-CN"/>
        </w:rPr>
        <w:t>INFO</w:t>
      </w:r>
      <w:r w:rsidR="00064732">
        <w:rPr>
          <w:lang w:eastAsia="zh-CN"/>
        </w:rPr>
        <w:t xml:space="preserve">: </w:t>
      </w:r>
      <w:r w:rsidR="00064732">
        <w:rPr>
          <w:rFonts w:hint="eastAsia"/>
          <w:lang w:eastAsia="zh-CN"/>
        </w:rPr>
        <w:t>一般信息输出</w:t>
      </w:r>
      <w:r w:rsidR="00402FA2">
        <w:rPr>
          <w:rFonts w:hint="eastAsia"/>
          <w:lang w:eastAsia="zh-CN"/>
        </w:rPr>
        <w:t>；</w:t>
      </w:r>
    </w:p>
    <w:p w:rsidR="00064732" w:rsidRDefault="00554248" w:rsidP="00064732">
      <w:pPr>
        <w:ind w:firstLineChars="200" w:firstLine="440"/>
        <w:rPr>
          <w:lang w:eastAsia="zh-CN"/>
        </w:rPr>
      </w:pPr>
      <w:r>
        <w:rPr>
          <w:lang w:eastAsia="zh-CN"/>
        </w:rPr>
        <w:t>WARNING</w:t>
      </w:r>
      <w:r w:rsidR="00064732">
        <w:rPr>
          <w:rFonts w:hint="eastAsia"/>
          <w:lang w:eastAsia="zh-CN"/>
        </w:rPr>
        <w:t>:</w:t>
      </w:r>
      <w:r w:rsidR="00064732">
        <w:rPr>
          <w:lang w:eastAsia="zh-CN"/>
        </w:rPr>
        <w:t xml:space="preserve"> </w:t>
      </w:r>
      <w:r w:rsidR="003F3496">
        <w:rPr>
          <w:rFonts w:hint="eastAsia"/>
          <w:lang w:eastAsia="zh-CN"/>
        </w:rPr>
        <w:t>发现</w:t>
      </w:r>
      <w:r w:rsidR="00211110">
        <w:rPr>
          <w:rFonts w:hint="eastAsia"/>
          <w:lang w:eastAsia="zh-CN"/>
        </w:rPr>
        <w:t>普通</w:t>
      </w:r>
      <w:r w:rsidR="00064732">
        <w:rPr>
          <w:rFonts w:hint="eastAsia"/>
          <w:lang w:eastAsia="zh-CN"/>
        </w:rPr>
        <w:t>问题</w:t>
      </w:r>
      <w:r w:rsidR="003F3496">
        <w:rPr>
          <w:rFonts w:hint="eastAsia"/>
          <w:lang w:eastAsia="zh-CN"/>
        </w:rPr>
        <w:t>，</w:t>
      </w:r>
      <w:r w:rsidR="00237F1A">
        <w:rPr>
          <w:rFonts w:hint="eastAsia"/>
          <w:lang w:eastAsia="zh-CN"/>
        </w:rPr>
        <w:t>该问题</w:t>
      </w:r>
      <w:r w:rsidR="00064732">
        <w:rPr>
          <w:rFonts w:hint="eastAsia"/>
          <w:lang w:eastAsia="zh-CN"/>
        </w:rPr>
        <w:t>不会造成</w:t>
      </w:r>
      <w:r w:rsidR="00A27755">
        <w:rPr>
          <w:rFonts w:hint="eastAsia"/>
          <w:lang w:eastAsia="zh-CN"/>
        </w:rPr>
        <w:t>检查程序</w:t>
      </w:r>
      <w:r w:rsidR="00064732">
        <w:rPr>
          <w:rFonts w:hint="eastAsia"/>
          <w:lang w:eastAsia="zh-CN"/>
        </w:rPr>
        <w:t>执行失败</w:t>
      </w:r>
      <w:r w:rsidR="00AC0C32">
        <w:rPr>
          <w:rFonts w:hint="eastAsia"/>
          <w:lang w:eastAsia="zh-CN"/>
        </w:rPr>
        <w:t>，</w:t>
      </w:r>
      <w:r w:rsidR="00FF522B">
        <w:rPr>
          <w:rFonts w:hint="eastAsia"/>
          <w:lang w:eastAsia="zh-CN"/>
        </w:rPr>
        <w:t>或</w:t>
      </w:r>
      <w:r w:rsidR="00791C8D">
        <w:rPr>
          <w:rFonts w:hint="eastAsia"/>
          <w:lang w:eastAsia="zh-CN"/>
        </w:rPr>
        <w:t>不一定会导致系统业务程序故障</w:t>
      </w:r>
      <w:r w:rsidR="003618ED">
        <w:rPr>
          <w:rFonts w:hint="eastAsia"/>
          <w:lang w:eastAsia="zh-CN"/>
        </w:rPr>
        <w:t>；</w:t>
      </w:r>
    </w:p>
    <w:p w:rsidR="00064732" w:rsidRDefault="00554248" w:rsidP="00064732">
      <w:pPr>
        <w:ind w:firstLineChars="200" w:firstLine="440"/>
        <w:rPr>
          <w:lang w:eastAsia="zh-CN"/>
        </w:rPr>
      </w:pPr>
      <w:r>
        <w:rPr>
          <w:lang w:eastAsia="zh-CN"/>
        </w:rPr>
        <w:t>SUCCESS</w:t>
      </w:r>
      <w:r w:rsidR="00D61679">
        <w:rPr>
          <w:rFonts w:hint="eastAsia"/>
          <w:lang w:eastAsia="zh-CN"/>
        </w:rPr>
        <w:t>:</w:t>
      </w:r>
      <w:r w:rsidR="00D61679">
        <w:rPr>
          <w:lang w:eastAsia="zh-CN"/>
        </w:rPr>
        <w:t xml:space="preserve"> </w:t>
      </w:r>
      <w:r w:rsidR="00D61679">
        <w:rPr>
          <w:rFonts w:hint="eastAsia"/>
          <w:lang w:eastAsia="zh-CN"/>
        </w:rPr>
        <w:t>某步骤成功执行</w:t>
      </w:r>
      <w:r w:rsidR="00290042">
        <w:rPr>
          <w:rFonts w:hint="eastAsia"/>
          <w:lang w:eastAsia="zh-CN"/>
        </w:rPr>
        <w:t>；</w:t>
      </w:r>
    </w:p>
    <w:p w:rsidR="001548F3" w:rsidRDefault="00554248" w:rsidP="00064732">
      <w:pPr>
        <w:ind w:firstLineChars="200" w:firstLine="440"/>
        <w:rPr>
          <w:lang w:eastAsia="zh-CN"/>
        </w:rPr>
      </w:pPr>
      <w:r>
        <w:rPr>
          <w:lang w:eastAsia="zh-CN"/>
        </w:rPr>
        <w:t>ERROR</w:t>
      </w:r>
      <w:r w:rsidR="009B773F">
        <w:rPr>
          <w:lang w:eastAsia="zh-CN"/>
        </w:rPr>
        <w:t xml:space="preserve">: </w:t>
      </w:r>
      <w:r w:rsidR="009B773F">
        <w:rPr>
          <w:rFonts w:hint="eastAsia"/>
          <w:lang w:eastAsia="zh-CN"/>
        </w:rPr>
        <w:t>发现</w:t>
      </w:r>
      <w:r w:rsidR="00237F1A">
        <w:rPr>
          <w:rFonts w:hint="eastAsia"/>
          <w:lang w:eastAsia="zh-CN"/>
        </w:rPr>
        <w:t>严重</w:t>
      </w:r>
      <w:r w:rsidR="009B773F">
        <w:rPr>
          <w:rFonts w:hint="eastAsia"/>
          <w:lang w:eastAsia="zh-CN"/>
        </w:rPr>
        <w:t>问题</w:t>
      </w:r>
      <w:r w:rsidR="00AC0C32">
        <w:rPr>
          <w:rFonts w:hint="eastAsia"/>
          <w:lang w:eastAsia="zh-CN"/>
        </w:rPr>
        <w:t>，</w:t>
      </w:r>
      <w:r w:rsidR="009B773F">
        <w:rPr>
          <w:rFonts w:hint="eastAsia"/>
          <w:lang w:eastAsia="zh-CN"/>
        </w:rPr>
        <w:t>该问题</w:t>
      </w:r>
      <w:r w:rsidR="005602F7">
        <w:rPr>
          <w:rFonts w:hint="eastAsia"/>
          <w:lang w:eastAsia="zh-CN"/>
        </w:rPr>
        <w:t>会</w:t>
      </w:r>
      <w:r w:rsidR="009B773F">
        <w:rPr>
          <w:rFonts w:hint="eastAsia"/>
          <w:lang w:eastAsia="zh-CN"/>
        </w:rPr>
        <w:t>导致</w:t>
      </w:r>
      <w:r w:rsidR="00237F1A">
        <w:rPr>
          <w:rFonts w:hint="eastAsia"/>
          <w:lang w:eastAsia="zh-CN"/>
        </w:rPr>
        <w:t>检查</w:t>
      </w:r>
      <w:r w:rsidR="005602F7">
        <w:rPr>
          <w:rFonts w:hint="eastAsia"/>
          <w:lang w:eastAsia="zh-CN"/>
        </w:rPr>
        <w:t>程序</w:t>
      </w:r>
      <w:r w:rsidR="009B773F">
        <w:rPr>
          <w:rFonts w:hint="eastAsia"/>
          <w:lang w:eastAsia="zh-CN"/>
        </w:rPr>
        <w:t>退出</w:t>
      </w:r>
      <w:r w:rsidR="00FF522B">
        <w:rPr>
          <w:rFonts w:hint="eastAsia"/>
          <w:lang w:eastAsia="zh-CN"/>
        </w:rPr>
        <w:t>，或</w:t>
      </w:r>
      <w:r w:rsidR="007F651A">
        <w:rPr>
          <w:rFonts w:hint="eastAsia"/>
          <w:lang w:eastAsia="zh-CN"/>
        </w:rPr>
        <w:t>有很高可能</w:t>
      </w:r>
      <w:r w:rsidR="00FF522B">
        <w:rPr>
          <w:rFonts w:hint="eastAsia"/>
          <w:lang w:eastAsia="zh-CN"/>
        </w:rPr>
        <w:t>会导致系统业务程序</w:t>
      </w:r>
      <w:r w:rsidR="007F651A">
        <w:rPr>
          <w:rFonts w:hint="eastAsia"/>
          <w:lang w:eastAsia="zh-CN"/>
        </w:rPr>
        <w:t>故障</w:t>
      </w:r>
      <w:r w:rsidR="00D12E07">
        <w:rPr>
          <w:rFonts w:hint="eastAsia"/>
          <w:lang w:eastAsia="zh-CN"/>
        </w:rPr>
        <w:t>。</w:t>
      </w:r>
    </w:p>
    <w:p w:rsidR="00A03B9E" w:rsidRDefault="00FD27BE" w:rsidP="00A03B9E">
      <w:pPr>
        <w:pStyle w:val="2"/>
        <w:numPr>
          <w:ilvl w:val="1"/>
          <w:numId w:val="1"/>
        </w:numPr>
        <w:rPr>
          <w:lang w:eastAsia="zh-CN"/>
        </w:rPr>
      </w:pPr>
      <w:r>
        <w:rPr>
          <w:rFonts w:hint="eastAsia"/>
          <w:lang w:eastAsia="zh-CN"/>
        </w:rPr>
        <w:t>结果</w:t>
      </w:r>
      <w:r w:rsidR="00A03B9E">
        <w:rPr>
          <w:rFonts w:hint="eastAsia"/>
          <w:lang w:eastAsia="zh-CN"/>
        </w:rPr>
        <w:t>约束</w:t>
      </w:r>
    </w:p>
    <w:p w:rsidR="003F5112" w:rsidRDefault="00BC20B1" w:rsidP="003F5112">
      <w:pPr>
        <w:pStyle w:val="af0"/>
        <w:numPr>
          <w:ilvl w:val="0"/>
          <w:numId w:val="29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如果是原生命令采集的信息或需采集的日志文件，直接原样放到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log/</w:t>
      </w:r>
      <w:r w:rsidR="00CC41F2">
        <w:rPr>
          <w:rFonts w:hint="eastAsia"/>
          <w:lang w:eastAsia="zh-CN"/>
        </w:rPr>
        <w:t>$</w:t>
      </w:r>
      <w:r w:rsidR="00CC41F2">
        <w:rPr>
          <w:lang w:eastAsia="zh-CN"/>
        </w:rPr>
        <w:t>DATETIME</w:t>
      </w:r>
      <w:r>
        <w:rPr>
          <w:rFonts w:hint="eastAsia"/>
          <w:lang w:eastAsia="zh-CN"/>
        </w:rPr>
        <w:t>/</w:t>
      </w:r>
      <w:r>
        <w:rPr>
          <w:lang w:eastAsia="zh-CN"/>
        </w:rPr>
        <w:t>result/</w:t>
      </w:r>
      <w:r>
        <w:rPr>
          <w:rFonts w:hint="eastAsia"/>
          <w:lang w:eastAsia="zh-CN"/>
        </w:rPr>
        <w:t>模块</w:t>
      </w:r>
      <w:r>
        <w:rPr>
          <w:rFonts w:hint="eastAsia"/>
          <w:lang w:eastAsia="zh-CN"/>
        </w:rPr>
        <w:t>.</w:t>
      </w:r>
      <w:r>
        <w:rPr>
          <w:lang w:eastAsia="zh-CN"/>
        </w:rPr>
        <w:t>log</w:t>
      </w:r>
      <w:r>
        <w:rPr>
          <w:rFonts w:hint="eastAsia"/>
          <w:lang w:eastAsia="zh-CN"/>
        </w:rPr>
        <w:t>。如果一个</w:t>
      </w:r>
      <w:r w:rsidR="002D75BF">
        <w:rPr>
          <w:rFonts w:hint="eastAsia"/>
          <w:lang w:eastAsia="zh-CN"/>
        </w:rPr>
        <w:t>模块</w:t>
      </w:r>
      <w:r>
        <w:rPr>
          <w:rFonts w:hint="eastAsia"/>
          <w:lang w:eastAsia="zh-CN"/>
        </w:rPr>
        <w:t>有多个采集信息</w:t>
      </w:r>
      <w:r w:rsidR="001863C6">
        <w:rPr>
          <w:rFonts w:hint="eastAsia"/>
          <w:lang w:eastAsia="zh-CN"/>
        </w:rPr>
        <w:t>，则放到</w:t>
      </w:r>
      <w:r w:rsidR="001863C6">
        <w:rPr>
          <w:rFonts w:hint="eastAsia"/>
          <w:lang w:eastAsia="zh-CN"/>
        </w:rPr>
        <w:t xml:space="preserve"> </w:t>
      </w:r>
      <w:r w:rsidR="001863C6">
        <w:rPr>
          <w:lang w:eastAsia="zh-CN"/>
        </w:rPr>
        <w:t>log/</w:t>
      </w:r>
      <w:r w:rsidR="00CC41F2">
        <w:rPr>
          <w:rFonts w:hint="eastAsia"/>
          <w:lang w:eastAsia="zh-CN"/>
        </w:rPr>
        <w:t>$</w:t>
      </w:r>
      <w:r w:rsidR="00CC41F2">
        <w:rPr>
          <w:lang w:eastAsia="zh-CN"/>
        </w:rPr>
        <w:t>DATETIME</w:t>
      </w:r>
      <w:r w:rsidR="001863C6">
        <w:rPr>
          <w:rFonts w:hint="eastAsia"/>
          <w:lang w:eastAsia="zh-CN"/>
        </w:rPr>
        <w:t>/</w:t>
      </w:r>
      <w:r w:rsidR="001863C6">
        <w:rPr>
          <w:lang w:eastAsia="zh-CN"/>
        </w:rPr>
        <w:t>result</w:t>
      </w:r>
      <w:r w:rsidR="002D75BF">
        <w:rPr>
          <w:rFonts w:hint="eastAsia"/>
          <w:lang w:eastAsia="zh-CN"/>
        </w:rPr>
        <w:t>/</w:t>
      </w:r>
      <w:r w:rsidR="001863C6">
        <w:rPr>
          <w:rFonts w:hint="eastAsia"/>
          <w:lang w:eastAsia="zh-CN"/>
        </w:rPr>
        <w:t>模块名</w:t>
      </w:r>
      <w:r w:rsidR="001863C6">
        <w:rPr>
          <w:rFonts w:hint="eastAsia"/>
          <w:lang w:eastAsia="zh-CN"/>
        </w:rPr>
        <w:t>/</w:t>
      </w:r>
      <w:r w:rsidR="008D7AB4">
        <w:rPr>
          <w:lang w:eastAsia="zh-CN"/>
        </w:rPr>
        <w:t xml:space="preserve"> </w:t>
      </w:r>
      <w:r w:rsidR="008D7AB4">
        <w:rPr>
          <w:rFonts w:hint="eastAsia"/>
          <w:lang w:eastAsia="zh-CN"/>
        </w:rPr>
        <w:t>下多个文件中</w:t>
      </w:r>
      <w:r w:rsidR="003F5112">
        <w:rPr>
          <w:rFonts w:hint="eastAsia"/>
          <w:lang w:eastAsia="zh-CN"/>
        </w:rPr>
        <w:t>。文件名要求能看出原始日志名或采集命令</w:t>
      </w:r>
      <w:r w:rsidR="00AC17F4">
        <w:rPr>
          <w:rFonts w:hint="eastAsia"/>
          <w:lang w:eastAsia="zh-CN"/>
        </w:rPr>
        <w:t>，并且尽量全的</w:t>
      </w:r>
      <w:r w:rsidR="00FC5A81">
        <w:rPr>
          <w:rFonts w:hint="eastAsia"/>
          <w:lang w:eastAsia="zh-CN"/>
        </w:rPr>
        <w:t>原样</w:t>
      </w:r>
      <w:r w:rsidR="00AC17F4">
        <w:rPr>
          <w:rFonts w:hint="eastAsia"/>
          <w:lang w:eastAsia="zh-CN"/>
        </w:rPr>
        <w:t>保留现场数据。</w:t>
      </w:r>
    </w:p>
    <w:p w:rsidR="00E95A0D" w:rsidRDefault="00E95A0D" w:rsidP="003F5112">
      <w:pPr>
        <w:pStyle w:val="af0"/>
        <w:numPr>
          <w:ilvl w:val="0"/>
          <w:numId w:val="29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如果是</w:t>
      </w:r>
      <w:r w:rsidR="00AC17F4">
        <w:rPr>
          <w:rFonts w:hint="eastAsia"/>
          <w:lang w:eastAsia="zh-CN"/>
        </w:rPr>
        <w:t>经过分析的告警信息，</w:t>
      </w:r>
      <w:r w:rsidR="00A35CFE">
        <w:rPr>
          <w:rFonts w:hint="eastAsia"/>
          <w:lang w:eastAsia="zh-CN"/>
        </w:rPr>
        <w:t>放到</w:t>
      </w:r>
      <w:r w:rsidR="00A35CFE">
        <w:rPr>
          <w:rFonts w:hint="eastAsia"/>
          <w:lang w:eastAsia="zh-CN"/>
        </w:rPr>
        <w:t xml:space="preserve"> </w:t>
      </w:r>
      <w:r w:rsidR="00A35CFE">
        <w:rPr>
          <w:lang w:eastAsia="zh-CN"/>
        </w:rPr>
        <w:t>log/</w:t>
      </w:r>
      <w:r w:rsidR="003D098E">
        <w:rPr>
          <w:rFonts w:hint="eastAsia"/>
          <w:lang w:eastAsia="zh-CN"/>
        </w:rPr>
        <w:t>$</w:t>
      </w:r>
      <w:r w:rsidR="003D098E">
        <w:rPr>
          <w:lang w:eastAsia="zh-CN"/>
        </w:rPr>
        <w:t>DATETIME</w:t>
      </w:r>
      <w:r w:rsidR="00A35CFE">
        <w:rPr>
          <w:rFonts w:hint="eastAsia"/>
          <w:lang w:eastAsia="zh-CN"/>
        </w:rPr>
        <w:t>/warn</w:t>
      </w:r>
      <w:r w:rsidR="00A35CFE">
        <w:rPr>
          <w:lang w:eastAsia="zh-CN"/>
        </w:rPr>
        <w:t>/</w:t>
      </w:r>
      <w:r w:rsidR="005872DF">
        <w:rPr>
          <w:rFonts w:hint="eastAsia"/>
          <w:lang w:eastAsia="zh-CN"/>
        </w:rPr>
        <w:t>模块名</w:t>
      </w:r>
      <w:r w:rsidR="00A35CFE">
        <w:rPr>
          <w:rFonts w:hint="eastAsia"/>
          <w:lang w:eastAsia="zh-CN"/>
        </w:rPr>
        <w:t>.</w:t>
      </w:r>
      <w:r w:rsidR="00A35CFE">
        <w:rPr>
          <w:lang w:eastAsia="zh-CN"/>
        </w:rPr>
        <w:t>log</w:t>
      </w:r>
      <w:r w:rsidR="00A35CFE">
        <w:rPr>
          <w:rFonts w:hint="eastAsia"/>
          <w:lang w:eastAsia="zh-CN"/>
        </w:rPr>
        <w:t>。如果一个</w:t>
      </w:r>
      <w:r w:rsidR="00CF3E6A">
        <w:rPr>
          <w:rFonts w:hint="eastAsia"/>
          <w:lang w:eastAsia="zh-CN"/>
        </w:rPr>
        <w:t>模块</w:t>
      </w:r>
      <w:r w:rsidR="00A35CFE">
        <w:rPr>
          <w:rFonts w:hint="eastAsia"/>
          <w:lang w:eastAsia="zh-CN"/>
        </w:rPr>
        <w:t>有多个</w:t>
      </w:r>
      <w:r w:rsidR="00CF3E6A">
        <w:rPr>
          <w:rFonts w:hint="eastAsia"/>
          <w:lang w:eastAsia="zh-CN"/>
        </w:rPr>
        <w:t>告警信息</w:t>
      </w:r>
      <w:r w:rsidR="00A35CFE">
        <w:rPr>
          <w:rFonts w:hint="eastAsia"/>
          <w:lang w:eastAsia="zh-CN"/>
        </w:rPr>
        <w:t>，则放到</w:t>
      </w:r>
      <w:r w:rsidR="00A35CFE">
        <w:rPr>
          <w:rFonts w:hint="eastAsia"/>
          <w:lang w:eastAsia="zh-CN"/>
        </w:rPr>
        <w:t xml:space="preserve"> </w:t>
      </w:r>
      <w:r w:rsidR="00A35CFE">
        <w:rPr>
          <w:lang w:eastAsia="zh-CN"/>
        </w:rPr>
        <w:t>log/</w:t>
      </w:r>
      <w:r w:rsidR="001D4586">
        <w:rPr>
          <w:rFonts w:hint="eastAsia"/>
          <w:lang w:eastAsia="zh-CN"/>
        </w:rPr>
        <w:t>$</w:t>
      </w:r>
      <w:r w:rsidR="001D4586">
        <w:rPr>
          <w:lang w:eastAsia="zh-CN"/>
        </w:rPr>
        <w:t>DATETIME</w:t>
      </w:r>
      <w:r w:rsidR="00A35CFE">
        <w:rPr>
          <w:rFonts w:hint="eastAsia"/>
          <w:lang w:eastAsia="zh-CN"/>
        </w:rPr>
        <w:t>/</w:t>
      </w:r>
      <w:r w:rsidR="00CF3E6A">
        <w:rPr>
          <w:rFonts w:hint="eastAsia"/>
          <w:lang w:eastAsia="zh-CN"/>
        </w:rPr>
        <w:t>warn</w:t>
      </w:r>
      <w:r w:rsidR="00CF3E6A">
        <w:rPr>
          <w:lang w:eastAsia="zh-CN"/>
        </w:rPr>
        <w:t>/</w:t>
      </w:r>
      <w:r w:rsidR="00CF3E6A">
        <w:rPr>
          <w:rFonts w:hint="eastAsia"/>
          <w:lang w:eastAsia="zh-CN"/>
        </w:rPr>
        <w:t>模</w:t>
      </w:r>
      <w:r w:rsidR="00A35CFE">
        <w:rPr>
          <w:rFonts w:hint="eastAsia"/>
          <w:lang w:eastAsia="zh-CN"/>
        </w:rPr>
        <w:t>块名</w:t>
      </w:r>
      <w:r w:rsidR="00A35CFE">
        <w:rPr>
          <w:rFonts w:hint="eastAsia"/>
          <w:lang w:eastAsia="zh-CN"/>
        </w:rPr>
        <w:t>/</w:t>
      </w:r>
      <w:r w:rsidR="00A35CFE">
        <w:rPr>
          <w:lang w:eastAsia="zh-CN"/>
        </w:rPr>
        <w:t xml:space="preserve"> </w:t>
      </w:r>
      <w:r w:rsidR="00A35CFE">
        <w:rPr>
          <w:rFonts w:hint="eastAsia"/>
          <w:lang w:eastAsia="zh-CN"/>
        </w:rPr>
        <w:t>下多个文件中</w:t>
      </w:r>
      <w:r w:rsidR="00BA4E14">
        <w:rPr>
          <w:rFonts w:hint="eastAsia"/>
          <w:lang w:eastAsia="zh-CN"/>
        </w:rPr>
        <w:t>。文件名要求能体现告警情况</w:t>
      </w:r>
      <w:r w:rsidR="000457EB">
        <w:rPr>
          <w:rFonts w:hint="eastAsia"/>
          <w:lang w:eastAsia="zh-CN"/>
        </w:rPr>
        <w:t>。</w:t>
      </w:r>
    </w:p>
    <w:p w:rsidR="00666338" w:rsidRDefault="00666338" w:rsidP="00404870">
      <w:pPr>
        <w:pStyle w:val="af0"/>
        <w:numPr>
          <w:ilvl w:val="0"/>
          <w:numId w:val="29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告警信息格式</w:t>
      </w:r>
      <w:r w:rsidR="00937F8E">
        <w:rPr>
          <w:rFonts w:hint="eastAsia"/>
          <w:lang w:eastAsia="zh-CN"/>
        </w:rPr>
        <w:t>同屏幕输出约束，方便</w:t>
      </w:r>
      <w:r w:rsidR="00E65F3A">
        <w:rPr>
          <w:rFonts w:hint="eastAsia"/>
          <w:lang w:eastAsia="zh-CN"/>
        </w:rPr>
        <w:t>所有模块执行完成后</w:t>
      </w:r>
      <w:r w:rsidR="00937F8E">
        <w:rPr>
          <w:rFonts w:hint="eastAsia"/>
          <w:lang w:eastAsia="zh-CN"/>
        </w:rPr>
        <w:t>汇总各模块告警信息</w:t>
      </w:r>
      <w:r w:rsidR="00E65F3A">
        <w:rPr>
          <w:rFonts w:hint="eastAsia"/>
          <w:lang w:eastAsia="zh-CN"/>
        </w:rPr>
        <w:t>。</w:t>
      </w:r>
    </w:p>
    <w:p w:rsidR="007D0F2A" w:rsidRDefault="007D0F2A" w:rsidP="007D0F2A">
      <w:pPr>
        <w:pStyle w:val="2"/>
        <w:numPr>
          <w:ilvl w:val="1"/>
          <w:numId w:val="1"/>
        </w:numPr>
        <w:rPr>
          <w:lang w:eastAsia="zh-CN"/>
        </w:rPr>
      </w:pPr>
      <w:r>
        <w:rPr>
          <w:rFonts w:hint="eastAsia"/>
          <w:lang w:eastAsia="zh-CN"/>
        </w:rPr>
        <w:t>模块命名规范</w:t>
      </w:r>
    </w:p>
    <w:p w:rsidR="007D0F2A" w:rsidRDefault="00926AE3" w:rsidP="007D0F2A">
      <w:pPr>
        <w:pStyle w:val="af0"/>
        <w:ind w:left="360" w:firstLineChars="0" w:firstLine="0"/>
        <w:rPr>
          <w:lang w:eastAsia="zh-CN"/>
        </w:rPr>
      </w:pPr>
      <w:r>
        <w:rPr>
          <w:rFonts w:hint="eastAsia"/>
          <w:lang w:eastAsia="zh-CN"/>
        </w:rPr>
        <w:t>模块均以在工具主目录</w:t>
      </w:r>
      <w:r>
        <w:rPr>
          <w:rFonts w:hint="eastAsia"/>
          <w:lang w:eastAsia="zh-CN"/>
        </w:rPr>
        <w:t>/</w:t>
      </w:r>
      <w:r>
        <w:rPr>
          <w:lang w:eastAsia="zh-CN"/>
        </w:rPr>
        <w:t>modules/</w:t>
      </w:r>
      <w:r>
        <w:rPr>
          <w:rFonts w:hint="eastAsia"/>
          <w:lang w:eastAsia="zh-CN"/>
        </w:rPr>
        <w:t>模块名文件夹形式提供</w:t>
      </w:r>
      <w:r w:rsidR="00F82C8D">
        <w:rPr>
          <w:rFonts w:hint="eastAsia"/>
          <w:lang w:eastAsia="zh-CN"/>
        </w:rPr>
        <w:t>；</w:t>
      </w:r>
    </w:p>
    <w:p w:rsidR="00953CBA" w:rsidRDefault="00953CBA" w:rsidP="007D0F2A">
      <w:pPr>
        <w:pStyle w:val="af0"/>
        <w:ind w:left="360" w:firstLineChars="0" w:firstLine="0"/>
        <w:rPr>
          <w:lang w:eastAsia="zh-CN"/>
        </w:rPr>
      </w:pPr>
      <w:r>
        <w:rPr>
          <w:rFonts w:hint="eastAsia"/>
          <w:lang w:eastAsia="zh-CN"/>
        </w:rPr>
        <w:t>模块命名需</w:t>
      </w:r>
      <w:r w:rsidR="007D348F">
        <w:rPr>
          <w:rFonts w:hint="eastAsia"/>
          <w:lang w:eastAsia="zh-CN"/>
        </w:rPr>
        <w:t>简单且清晰的</w:t>
      </w:r>
      <w:r>
        <w:rPr>
          <w:rFonts w:hint="eastAsia"/>
          <w:lang w:eastAsia="zh-CN"/>
        </w:rPr>
        <w:t>体现本模块主要功能（采集或告警信息）</w:t>
      </w:r>
      <w:r w:rsidR="00F82C8D">
        <w:rPr>
          <w:rFonts w:hint="eastAsia"/>
          <w:lang w:eastAsia="zh-CN"/>
        </w:rPr>
        <w:t>；</w:t>
      </w:r>
    </w:p>
    <w:p w:rsidR="00953CBA" w:rsidRDefault="007D348F" w:rsidP="007D0F2A">
      <w:pPr>
        <w:pStyle w:val="af0"/>
        <w:ind w:left="360" w:firstLineChars="0" w:firstLine="0"/>
        <w:rPr>
          <w:lang w:eastAsia="zh-CN"/>
        </w:rPr>
      </w:pPr>
      <w:r>
        <w:rPr>
          <w:rFonts w:hint="eastAsia"/>
          <w:lang w:eastAsia="zh-CN"/>
        </w:rPr>
        <w:t>模块名若需由多字组成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以下划线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“_” </w:t>
      </w:r>
      <w:r>
        <w:rPr>
          <w:rFonts w:hint="eastAsia"/>
          <w:lang w:eastAsia="zh-CN"/>
        </w:rPr>
        <w:t>分割</w:t>
      </w:r>
      <w:r w:rsidR="00F82C8D">
        <w:rPr>
          <w:rFonts w:hint="eastAsia"/>
          <w:lang w:eastAsia="zh-CN"/>
        </w:rPr>
        <w:t>；</w:t>
      </w:r>
    </w:p>
    <w:p w:rsidR="00F82C8D" w:rsidRDefault="00F82C8D" w:rsidP="007D0F2A">
      <w:pPr>
        <w:pStyle w:val="af0"/>
        <w:ind w:left="360" w:firstLineChars="0" w:firstLine="0"/>
        <w:rPr>
          <w:lang w:eastAsia="zh-CN"/>
        </w:rPr>
      </w:pPr>
      <w:r>
        <w:rPr>
          <w:rFonts w:hint="eastAsia"/>
          <w:lang w:eastAsia="zh-CN"/>
        </w:rPr>
        <w:t>为调度方便起见，模块命名中无需带</w:t>
      </w:r>
      <w:r w:rsidR="006C630E">
        <w:rPr>
          <w:rFonts w:hint="eastAsia"/>
          <w:lang w:eastAsia="zh-CN"/>
        </w:rPr>
        <w:t>模块</w:t>
      </w:r>
      <w:r>
        <w:rPr>
          <w:rFonts w:hint="eastAsia"/>
          <w:lang w:eastAsia="zh-CN"/>
        </w:rPr>
        <w:t>版本号和适配操作系统信息，由模块入口的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run.sh </w:t>
      </w:r>
      <w:r>
        <w:rPr>
          <w:rFonts w:hint="eastAsia"/>
          <w:lang w:eastAsia="zh-CN"/>
        </w:rPr>
        <w:t>自行判断</w:t>
      </w:r>
      <w:r w:rsidR="0056354A">
        <w:rPr>
          <w:rFonts w:hint="eastAsia"/>
          <w:lang w:eastAsia="zh-CN"/>
        </w:rPr>
        <w:t>。</w:t>
      </w:r>
    </w:p>
    <w:p w:rsidR="005D72A3" w:rsidRPr="005D72A3" w:rsidRDefault="005D72A3" w:rsidP="007D0F2A">
      <w:pPr>
        <w:pStyle w:val="af0"/>
        <w:ind w:left="360" w:firstLineChars="0" w:firstLine="0"/>
        <w:rPr>
          <w:lang w:eastAsia="zh-CN"/>
        </w:rPr>
      </w:pPr>
      <w:r>
        <w:rPr>
          <w:rFonts w:hint="eastAsia"/>
          <w:lang w:eastAsia="zh-CN"/>
        </w:rPr>
        <w:t>如检查</w:t>
      </w:r>
      <w:r>
        <w:rPr>
          <w:rFonts w:hint="eastAsia"/>
          <w:lang w:eastAsia="zh-CN"/>
        </w:rPr>
        <w:t xml:space="preserve"> sar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信息模块，可直接命名为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sar </w:t>
      </w:r>
      <w:r w:rsidR="00700AD4">
        <w:rPr>
          <w:rFonts w:hint="eastAsia"/>
          <w:lang w:eastAsia="zh-CN"/>
        </w:rPr>
        <w:t>文件夹；检查</w:t>
      </w:r>
      <w:r w:rsidR="00700AD4">
        <w:rPr>
          <w:rFonts w:hint="eastAsia"/>
          <w:lang w:eastAsia="zh-CN"/>
        </w:rPr>
        <w:t xml:space="preserve"> </w:t>
      </w:r>
      <w:r w:rsidR="00700AD4">
        <w:rPr>
          <w:lang w:eastAsia="zh-CN"/>
        </w:rPr>
        <w:t xml:space="preserve">postgresql </w:t>
      </w:r>
      <w:r w:rsidR="00700AD4">
        <w:rPr>
          <w:rFonts w:hint="eastAsia"/>
          <w:lang w:eastAsia="zh-CN"/>
        </w:rPr>
        <w:t>死锁模块可命名为</w:t>
      </w:r>
      <w:r w:rsidR="00700AD4">
        <w:rPr>
          <w:rFonts w:hint="eastAsia"/>
          <w:lang w:eastAsia="zh-CN"/>
        </w:rPr>
        <w:t xml:space="preserve"> pg</w:t>
      </w:r>
      <w:r w:rsidR="00700AD4">
        <w:rPr>
          <w:lang w:eastAsia="zh-CN"/>
        </w:rPr>
        <w:t>_deadlock</w:t>
      </w:r>
      <w:r w:rsidR="00204AF8">
        <w:rPr>
          <w:lang w:eastAsia="zh-CN"/>
        </w:rPr>
        <w:t>_check</w:t>
      </w:r>
      <w:r w:rsidR="00410D81">
        <w:rPr>
          <w:lang w:eastAsia="zh-CN"/>
        </w:rPr>
        <w:t xml:space="preserve"> </w:t>
      </w:r>
      <w:r w:rsidR="00704C96">
        <w:rPr>
          <w:rFonts w:hint="eastAsia"/>
          <w:lang w:eastAsia="zh-CN"/>
        </w:rPr>
        <w:t>文件夹</w:t>
      </w:r>
      <w:r w:rsidR="00204AF8">
        <w:rPr>
          <w:rFonts w:hint="eastAsia"/>
          <w:lang w:eastAsia="zh-CN"/>
        </w:rPr>
        <w:t>。</w:t>
      </w:r>
    </w:p>
    <w:p w:rsidR="00CC0535" w:rsidRDefault="00322A4B" w:rsidP="00CC0535">
      <w:pPr>
        <w:pStyle w:val="2"/>
        <w:numPr>
          <w:ilvl w:val="1"/>
          <w:numId w:val="1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模块版本规范</w:t>
      </w:r>
    </w:p>
    <w:p w:rsidR="00A2602D" w:rsidRPr="00A2602D" w:rsidRDefault="00A2602D" w:rsidP="00020577">
      <w:pPr>
        <w:pStyle w:val="3"/>
        <w:rPr>
          <w:lang w:eastAsia="zh-CN"/>
        </w:rPr>
      </w:pPr>
      <w:r>
        <w:rPr>
          <w:rFonts w:hint="eastAsia"/>
          <w:lang w:eastAsia="zh-CN"/>
        </w:rPr>
        <w:t>版本号文件</w:t>
      </w:r>
    </w:p>
    <w:p w:rsidR="00E0131D" w:rsidRDefault="003702E6" w:rsidP="003702E6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描述该模块版本更新</w:t>
      </w:r>
      <w:r w:rsidR="003942AD">
        <w:rPr>
          <w:rFonts w:hint="eastAsia"/>
          <w:lang w:eastAsia="zh-CN"/>
        </w:rPr>
        <w:t>记录，</w:t>
      </w:r>
      <w:r>
        <w:rPr>
          <w:rFonts w:hint="eastAsia"/>
          <w:lang w:eastAsia="zh-CN"/>
        </w:rPr>
        <w:t>放置在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模块名</w:t>
      </w:r>
      <w:r>
        <w:rPr>
          <w:rFonts w:hint="eastAsia"/>
          <w:lang w:eastAsia="zh-CN"/>
        </w:rPr>
        <w:t>/</w:t>
      </w:r>
      <w:r w:rsidR="00E0131D">
        <w:rPr>
          <w:rFonts w:hint="eastAsia"/>
          <w:lang w:eastAsia="zh-CN"/>
        </w:rPr>
        <w:t>release-note</w:t>
      </w:r>
      <w:r w:rsidR="003942AD">
        <w:rPr>
          <w:rFonts w:hint="eastAsia"/>
          <w:lang w:eastAsia="zh-CN"/>
        </w:rPr>
        <w:t>。</w:t>
      </w:r>
    </w:p>
    <w:p w:rsidR="003702E6" w:rsidRPr="003702E6" w:rsidRDefault="003702E6" w:rsidP="003702E6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要求通过以下命令能读取到</w:t>
      </w:r>
      <w:r w:rsidR="005D2CD0">
        <w:rPr>
          <w:rFonts w:hint="eastAsia"/>
          <w:lang w:eastAsia="zh-CN"/>
        </w:rPr>
        <w:t>模块最新版本号</w:t>
      </w:r>
      <w:r w:rsidR="00334609">
        <w:rPr>
          <w:rFonts w:hint="eastAsia"/>
          <w:lang w:eastAsia="zh-CN"/>
        </w:rPr>
        <w:t>，也就是文件中第一个大写的</w:t>
      </w:r>
      <w:r w:rsidR="000C1132">
        <w:rPr>
          <w:rFonts w:hint="eastAsia"/>
          <w:lang w:eastAsia="zh-CN"/>
        </w:rPr>
        <w:t>行首</w:t>
      </w:r>
      <w:r w:rsidR="00334609">
        <w:rPr>
          <w:rFonts w:hint="eastAsia"/>
          <w:lang w:eastAsia="zh-CN"/>
        </w:rPr>
        <w:t>Version</w:t>
      </w:r>
      <w:r w:rsidR="00334609">
        <w:rPr>
          <w:lang w:eastAsia="zh-CN"/>
        </w:rPr>
        <w:t>=</w:t>
      </w:r>
      <w:r w:rsidR="00334609">
        <w:rPr>
          <w:rFonts w:hint="eastAsia"/>
          <w:lang w:eastAsia="zh-CN"/>
        </w:rPr>
        <w:t>后带当前版本号。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702E6" w:rsidTr="003702E6">
        <w:tc>
          <w:tcPr>
            <w:tcW w:w="9629" w:type="dxa"/>
          </w:tcPr>
          <w:p w:rsidR="003702E6" w:rsidRPr="00D829C5" w:rsidRDefault="00D829C5" w:rsidP="003702E6">
            <w:pPr>
              <w:rPr>
                <w:lang w:eastAsia="zh-CN"/>
              </w:rPr>
            </w:pPr>
            <w:r w:rsidRPr="00D829C5">
              <w:rPr>
                <w:lang w:eastAsia="zh-CN"/>
              </w:rPr>
              <w:t>awk -F = '/</w:t>
            </w:r>
            <w:r w:rsidR="00071032">
              <w:rPr>
                <w:lang w:eastAsia="zh-CN"/>
              </w:rPr>
              <w:t>^</w:t>
            </w:r>
            <w:r w:rsidRPr="00D829C5">
              <w:rPr>
                <w:lang w:eastAsia="zh-CN"/>
              </w:rPr>
              <w:t>Version/{print $2;exit}' release-note</w:t>
            </w:r>
            <w:r w:rsidR="008E7802">
              <w:rPr>
                <w:lang w:eastAsia="zh-CN"/>
              </w:rPr>
              <w:t xml:space="preserve"> </w:t>
            </w:r>
            <w:r w:rsidRPr="00D829C5">
              <w:rPr>
                <w:lang w:eastAsia="zh-CN"/>
              </w:rPr>
              <w:t>|</w:t>
            </w:r>
            <w:r w:rsidR="008E7802">
              <w:rPr>
                <w:lang w:eastAsia="zh-CN"/>
              </w:rPr>
              <w:t xml:space="preserve"> </w:t>
            </w:r>
            <w:r w:rsidRPr="00D829C5">
              <w:rPr>
                <w:lang w:eastAsia="zh-CN"/>
              </w:rPr>
              <w:t>sed -r 's/(^\s+)|(\s+$)//g'</w:t>
            </w:r>
          </w:p>
        </w:tc>
      </w:tr>
    </w:tbl>
    <w:p w:rsidR="000625E1" w:rsidRDefault="00CD1668" w:rsidP="00020577">
      <w:pPr>
        <w:pStyle w:val="3"/>
        <w:rPr>
          <w:lang w:eastAsia="zh-CN"/>
        </w:rPr>
      </w:pPr>
      <w:r>
        <w:rPr>
          <w:rFonts w:hint="eastAsia"/>
          <w:lang w:eastAsia="zh-CN"/>
        </w:rPr>
        <w:t>版本号</w:t>
      </w:r>
      <w:r w:rsidR="000A120F">
        <w:rPr>
          <w:rFonts w:hint="eastAsia"/>
          <w:lang w:eastAsia="zh-CN"/>
        </w:rPr>
        <w:t>规范</w:t>
      </w:r>
    </w:p>
    <w:p w:rsidR="003C6FC1" w:rsidRPr="000C0BCD" w:rsidRDefault="00FF4349" w:rsidP="00EC330A">
      <w:pPr>
        <w:rPr>
          <w:lang w:eastAsia="zh-CN"/>
        </w:rPr>
      </w:pPr>
      <w:r>
        <w:rPr>
          <w:rFonts w:hint="eastAsia"/>
          <w:lang w:eastAsia="zh-CN"/>
        </w:rPr>
        <w:t>主版本号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次版本号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修正版本号</w:t>
      </w:r>
      <w:r w:rsidR="003F28DA">
        <w:rPr>
          <w:rFonts w:hint="eastAsia"/>
          <w:lang w:eastAsia="zh-CN"/>
        </w:rPr>
        <w:t>。</w:t>
      </w:r>
      <w:r w:rsidR="000C0BCD" w:rsidRPr="000C0BCD">
        <w:rPr>
          <w:rFonts w:hint="eastAsia"/>
          <w:lang w:eastAsia="zh-CN"/>
        </w:rPr>
        <w:t>示例：版本</w:t>
      </w:r>
      <w:r w:rsidR="000C0BCD" w:rsidRPr="000C0BCD">
        <w:rPr>
          <w:rFonts w:hint="eastAsia"/>
          <w:lang w:eastAsia="zh-CN"/>
        </w:rPr>
        <w:t>3.2.1</w:t>
      </w:r>
      <w:r w:rsidR="000C0BCD" w:rsidRPr="000C0BCD">
        <w:rPr>
          <w:rFonts w:hint="eastAsia"/>
          <w:lang w:eastAsia="zh-CN"/>
        </w:rPr>
        <w:t>，版本</w:t>
      </w:r>
      <w:r w:rsidR="000C0BCD" w:rsidRPr="000C0BCD">
        <w:rPr>
          <w:rFonts w:hint="eastAsia"/>
          <w:lang w:eastAsia="zh-CN"/>
        </w:rPr>
        <w:t>4.0.0</w:t>
      </w:r>
      <w:r w:rsidR="000C0BCD" w:rsidRPr="000C0BCD">
        <w:rPr>
          <w:rFonts w:hint="eastAsia"/>
          <w:lang w:eastAsia="zh-CN"/>
        </w:rPr>
        <w:t>。</w:t>
      </w:r>
    </w:p>
    <w:p w:rsidR="005F156B" w:rsidRDefault="005F156B" w:rsidP="005F156B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主版本号（</w:t>
      </w:r>
      <w:r>
        <w:rPr>
          <w:rFonts w:hint="eastAsia"/>
          <w:lang w:eastAsia="zh-CN"/>
        </w:rPr>
        <w:t>Major</w:t>
      </w:r>
      <w:r>
        <w:rPr>
          <w:rFonts w:hint="eastAsia"/>
          <w:lang w:eastAsia="zh-CN"/>
        </w:rPr>
        <w:t>）：在功能有较大变动，</w:t>
      </w:r>
      <w:r w:rsidR="004B25DE">
        <w:rPr>
          <w:rFonts w:hint="eastAsia"/>
          <w:lang w:eastAsia="zh-CN"/>
        </w:rPr>
        <w:t>不再向下兼容或影响其他上下游程序对接时</w:t>
      </w:r>
      <w:r w:rsidR="000B2066">
        <w:rPr>
          <w:rFonts w:hint="eastAsia"/>
          <w:lang w:eastAsia="zh-CN"/>
        </w:rPr>
        <w:t>递增</w:t>
      </w:r>
      <w:r>
        <w:rPr>
          <w:rFonts w:hint="eastAsia"/>
          <w:lang w:eastAsia="zh-CN"/>
        </w:rPr>
        <w:t>。每当主版本号递增时，次版本号和修订号必须归零。主版本号从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开始。</w:t>
      </w:r>
    </w:p>
    <w:p w:rsidR="005F156B" w:rsidRDefault="005F156B" w:rsidP="005F156B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次版本号（</w:t>
      </w:r>
      <w:r>
        <w:rPr>
          <w:rFonts w:hint="eastAsia"/>
          <w:lang w:eastAsia="zh-CN"/>
        </w:rPr>
        <w:t>Minor</w:t>
      </w:r>
      <w:r>
        <w:rPr>
          <w:rFonts w:hint="eastAsia"/>
          <w:lang w:eastAsia="zh-CN"/>
        </w:rPr>
        <w:t>）：在功能有显著增强，如有大量新功能或优化被加入时次版本号递增（例如发布一个完全向下兼容的新版本，该版本中有功能新增或修改时次版本号递增）。每当次版本号递增时，修正版本号必须归零。次版本号从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开始。</w:t>
      </w:r>
    </w:p>
    <w:p w:rsidR="00CD1668" w:rsidRPr="005F156B" w:rsidRDefault="005F156B" w:rsidP="005F156B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修正版本号（</w:t>
      </w:r>
      <w:r>
        <w:rPr>
          <w:rFonts w:hint="eastAsia"/>
          <w:lang w:eastAsia="zh-CN"/>
        </w:rPr>
        <w:t>Revision</w:t>
      </w:r>
      <w:r>
        <w:rPr>
          <w:rFonts w:hint="eastAsia"/>
          <w:lang w:eastAsia="zh-CN"/>
        </w:rPr>
        <w:t>）：在修复缺陷或是增加一些小的优化功能时递增。如果不是修正版本，修正版本号归零，否则从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递增。</w:t>
      </w:r>
    </w:p>
    <w:p w:rsidR="00CE16B5" w:rsidRDefault="00F45085" w:rsidP="00CE16B5">
      <w:pPr>
        <w:pStyle w:val="2"/>
        <w:numPr>
          <w:ilvl w:val="1"/>
          <w:numId w:val="1"/>
        </w:numPr>
        <w:rPr>
          <w:lang w:eastAsia="zh-CN"/>
        </w:rPr>
      </w:pPr>
      <w:r>
        <w:rPr>
          <w:rFonts w:hint="eastAsia"/>
          <w:lang w:eastAsia="zh-CN"/>
        </w:rPr>
        <w:t>自述文件</w:t>
      </w:r>
    </w:p>
    <w:p w:rsidR="00251669" w:rsidRDefault="00C84001" w:rsidP="00BD0132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必须</w:t>
      </w:r>
      <w:r w:rsidR="009C0C3E">
        <w:rPr>
          <w:rFonts w:hint="eastAsia"/>
          <w:lang w:eastAsia="zh-CN"/>
        </w:rPr>
        <w:t>为</w:t>
      </w:r>
      <w:r w:rsidR="009C0C3E">
        <w:rPr>
          <w:rFonts w:hint="eastAsia"/>
          <w:lang w:eastAsia="zh-CN"/>
        </w:rPr>
        <w:t xml:space="preserve"> </w:t>
      </w:r>
      <w:r w:rsidR="009C0C3E">
        <w:rPr>
          <w:lang w:eastAsia="zh-CN"/>
        </w:rPr>
        <w:t xml:space="preserve">markdown </w:t>
      </w:r>
      <w:r w:rsidR="009C0C3E">
        <w:rPr>
          <w:rFonts w:hint="eastAsia"/>
          <w:lang w:eastAsia="zh-CN"/>
        </w:rPr>
        <w:t>格式</w:t>
      </w:r>
      <w:r w:rsidR="00AC0C32">
        <w:rPr>
          <w:rFonts w:hint="eastAsia"/>
          <w:lang w:eastAsia="zh-CN"/>
        </w:rPr>
        <w:t>，</w:t>
      </w:r>
      <w:r w:rsidR="009C0C3E">
        <w:rPr>
          <w:rFonts w:hint="eastAsia"/>
          <w:lang w:eastAsia="zh-CN"/>
        </w:rPr>
        <w:t>放置在</w:t>
      </w:r>
      <w:r w:rsidR="009C0C3E">
        <w:rPr>
          <w:rFonts w:hint="eastAsia"/>
          <w:lang w:eastAsia="zh-CN"/>
        </w:rPr>
        <w:t xml:space="preserve"> </w:t>
      </w:r>
      <w:r w:rsidR="009C0C3E">
        <w:rPr>
          <w:rFonts w:hint="eastAsia"/>
          <w:lang w:eastAsia="zh-CN"/>
        </w:rPr>
        <w:t>模块名</w:t>
      </w:r>
      <w:r w:rsidR="009C0C3E">
        <w:rPr>
          <w:rFonts w:hint="eastAsia"/>
          <w:lang w:eastAsia="zh-CN"/>
        </w:rPr>
        <w:t>/</w:t>
      </w:r>
      <w:r w:rsidR="009C0C3E">
        <w:rPr>
          <w:lang w:eastAsia="zh-CN"/>
        </w:rPr>
        <w:t>readme.md</w:t>
      </w:r>
      <w:r w:rsidR="004A1C10">
        <w:rPr>
          <w:rFonts w:hint="eastAsia"/>
          <w:lang w:eastAsia="zh-CN"/>
        </w:rPr>
        <w:t>；</w:t>
      </w:r>
    </w:p>
    <w:p w:rsidR="00CC0535" w:rsidRDefault="00E27C3F" w:rsidP="00BD0132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描述本模块功能，调用方法</w:t>
      </w:r>
      <w:r w:rsidR="009C0C56">
        <w:rPr>
          <w:rFonts w:hint="eastAsia"/>
          <w:lang w:eastAsia="zh-CN"/>
        </w:rPr>
        <w:t>，调试方法，</w:t>
      </w:r>
      <w:r w:rsidR="0084403D">
        <w:rPr>
          <w:rFonts w:hint="eastAsia"/>
          <w:lang w:eastAsia="zh-CN"/>
        </w:rPr>
        <w:t>输入输出描述，排查方法等。</w:t>
      </w:r>
    </w:p>
    <w:p w:rsidR="0068691D" w:rsidRDefault="00720660" w:rsidP="0068691D">
      <w:pPr>
        <w:pStyle w:val="1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附录</w:t>
      </w:r>
    </w:p>
    <w:p w:rsidR="00720660" w:rsidRDefault="009E59ED" w:rsidP="00720660">
      <w:pPr>
        <w:pStyle w:val="2"/>
        <w:numPr>
          <w:ilvl w:val="1"/>
          <w:numId w:val="1"/>
        </w:numPr>
        <w:rPr>
          <w:lang w:eastAsia="zh-CN"/>
        </w:rPr>
      </w:pPr>
      <w:r>
        <w:rPr>
          <w:rFonts w:hint="eastAsia"/>
          <w:lang w:eastAsia="zh-CN"/>
        </w:rPr>
        <w:t>i</w:t>
      </w:r>
      <w:r>
        <w:rPr>
          <w:lang w:eastAsia="zh-CN"/>
        </w:rPr>
        <w:t xml:space="preserve">ni </w:t>
      </w:r>
      <w:r>
        <w:rPr>
          <w:rFonts w:hint="eastAsia"/>
          <w:lang w:eastAsia="zh-CN"/>
        </w:rPr>
        <w:t>格式</w:t>
      </w:r>
      <w:r w:rsidR="002D0878">
        <w:rPr>
          <w:rFonts w:hint="eastAsia"/>
          <w:lang w:eastAsia="zh-CN"/>
        </w:rPr>
        <w:t>约定</w:t>
      </w:r>
    </w:p>
    <w:p w:rsidR="00651B2E" w:rsidRPr="00651B2E" w:rsidRDefault="00651B2E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;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在行开头以分号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 ";"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为注释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,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出于习惯考虑也可用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 "#" </w:t>
      </w:r>
      <w:r w:rsidR="007C4495">
        <w:rPr>
          <w:rFonts w:ascii="JetBrains Mono" w:hAnsi="JetBrains Mono" w:cs="JetBrains Mono" w:hint="eastAsia"/>
          <w:color w:val="6A9955"/>
          <w:sz w:val="20"/>
          <w:lang w:eastAsia="zh-CN"/>
        </w:rPr>
        <w:t>作为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注释</w:t>
      </w:r>
    </w:p>
    <w:p w:rsidR="00B74D32" w:rsidRPr="00651B2E" w:rsidRDefault="00B74D32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>
        <w:rPr>
          <w:rFonts w:ascii="JetBrains Mono" w:hAnsi="JetBrains Mono" w:cs="JetBrains Mono" w:hint="eastAsia"/>
          <w:color w:val="6A9955"/>
          <w:sz w:val="20"/>
          <w:lang w:eastAsia="zh-CN"/>
        </w:rPr>
        <w:t>;</w:t>
      </w:r>
      <w:r>
        <w:rPr>
          <w:rFonts w:ascii="JetBrains Mono" w:hAnsi="JetBrains Mono" w:cs="JetBrains Mono"/>
          <w:color w:val="6A9955"/>
          <w:sz w:val="20"/>
          <w:lang w:eastAsia="zh-CN"/>
        </w:rPr>
        <w:t xml:space="preserve"> </w:t>
      </w:r>
      <w:r>
        <w:rPr>
          <w:rFonts w:ascii="JetBrains Mono" w:hAnsi="JetBrains Mono" w:cs="JetBrains Mono" w:hint="eastAsia"/>
          <w:color w:val="6A9955"/>
          <w:sz w:val="20"/>
          <w:lang w:eastAsia="zh-CN"/>
        </w:rPr>
        <w:t>段</w:t>
      </w:r>
      <w:r>
        <w:rPr>
          <w:rFonts w:ascii="JetBrains Mono" w:hAnsi="JetBrains Mono" w:cs="JetBrains Mono" w:hint="eastAsia"/>
          <w:color w:val="6A9955"/>
          <w:sz w:val="20"/>
          <w:lang w:eastAsia="zh-CN"/>
        </w:rPr>
        <w:t>,</w:t>
      </w:r>
      <w:r>
        <w:rPr>
          <w:rFonts w:ascii="JetBrains Mono" w:hAnsi="JetBrains Mono" w:cs="JetBrains Mono"/>
          <w:color w:val="6A9955"/>
          <w:sz w:val="20"/>
          <w:lang w:eastAsia="zh-CN"/>
        </w:rPr>
        <w:t xml:space="preserve"> </w:t>
      </w:r>
      <w:r>
        <w:rPr>
          <w:rFonts w:ascii="JetBrains Mono" w:hAnsi="JetBrains Mono" w:cs="JetBrains Mono" w:hint="eastAsia"/>
          <w:color w:val="6A9955"/>
          <w:sz w:val="20"/>
          <w:lang w:eastAsia="zh-CN"/>
        </w:rPr>
        <w:t>键</w:t>
      </w:r>
      <w:r>
        <w:rPr>
          <w:rFonts w:ascii="JetBrains Mono" w:hAnsi="JetBrains Mono" w:cs="JetBrains Mono" w:hint="eastAsia"/>
          <w:color w:val="6A9955"/>
          <w:sz w:val="20"/>
          <w:lang w:eastAsia="zh-CN"/>
        </w:rPr>
        <w:t>,</w:t>
      </w:r>
      <w:r>
        <w:rPr>
          <w:rFonts w:ascii="JetBrains Mono" w:hAnsi="JetBrains Mono" w:cs="JetBrains Mono"/>
          <w:color w:val="6A9955"/>
          <w:sz w:val="20"/>
          <w:lang w:eastAsia="zh-CN"/>
        </w:rPr>
        <w:t xml:space="preserve"> </w:t>
      </w:r>
      <w:r>
        <w:rPr>
          <w:rFonts w:ascii="JetBrains Mono" w:hAnsi="JetBrains Mono" w:cs="JetBrains Mono" w:hint="eastAsia"/>
          <w:color w:val="6A9955"/>
          <w:sz w:val="20"/>
          <w:lang w:eastAsia="zh-CN"/>
        </w:rPr>
        <w:t>值</w:t>
      </w:r>
      <w:r>
        <w:rPr>
          <w:rFonts w:ascii="JetBrains Mono" w:hAnsi="JetBrains Mono" w:cs="JetBrains Mono" w:hint="eastAsia"/>
          <w:color w:val="6A9955"/>
          <w:sz w:val="20"/>
          <w:lang w:eastAsia="zh-CN"/>
        </w:rPr>
        <w:t xml:space="preserve"> </w:t>
      </w:r>
      <w:r>
        <w:rPr>
          <w:rFonts w:ascii="JetBrains Mono" w:hAnsi="JetBrains Mono" w:cs="JetBrains Mono" w:hint="eastAsia"/>
          <w:color w:val="6A9955"/>
          <w:sz w:val="20"/>
          <w:lang w:eastAsia="zh-CN"/>
        </w:rPr>
        <w:t>三个元素</w:t>
      </w:r>
    </w:p>
    <w:p w:rsidR="00651B2E" w:rsidRPr="00651B2E" w:rsidRDefault="00651B2E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;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在整个配置中段顺序不影响配置含义</w:t>
      </w:r>
    </w:p>
    <w:p w:rsidR="00651B2E" w:rsidRPr="00651B2E" w:rsidRDefault="00651B2E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;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在一段中键顺序不影响配置含义</w:t>
      </w:r>
    </w:p>
    <w:p w:rsidR="00651B2E" w:rsidRDefault="00651B2E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6A9955"/>
          <w:sz w:val="20"/>
          <w:lang w:eastAsia="zh-CN"/>
        </w:rPr>
      </w:pP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;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段名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,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以方括号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 "[]"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包括独立成行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.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在段下的键都属于本段直到下一个段声明开始或整个配置文件结束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.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不可做段嵌套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.</w:t>
      </w:r>
    </w:p>
    <w:p w:rsidR="009E1B65" w:rsidRDefault="009E1B65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6A9955"/>
          <w:sz w:val="20"/>
          <w:lang w:eastAsia="zh-CN"/>
        </w:rPr>
      </w:pPr>
      <w:r>
        <w:rPr>
          <w:rFonts w:ascii="JetBrains Mono" w:hAnsi="JetBrains Mono" w:cs="JetBrains Mono" w:hint="eastAsia"/>
          <w:color w:val="6A9955"/>
          <w:sz w:val="20"/>
          <w:lang w:eastAsia="zh-CN"/>
        </w:rPr>
        <w:t>;</w:t>
      </w:r>
      <w:r>
        <w:rPr>
          <w:rFonts w:ascii="JetBrains Mono" w:hAnsi="JetBrains Mono" w:cs="JetBrains Mono"/>
          <w:color w:val="6A9955"/>
          <w:sz w:val="20"/>
          <w:lang w:eastAsia="zh-CN"/>
        </w:rPr>
        <w:t xml:space="preserve"> </w:t>
      </w:r>
      <w:r>
        <w:rPr>
          <w:rFonts w:ascii="JetBrains Mono" w:hAnsi="JetBrains Mono" w:cs="JetBrains Mono" w:hint="eastAsia"/>
          <w:color w:val="6A9955"/>
          <w:sz w:val="20"/>
          <w:lang w:eastAsia="zh-CN"/>
        </w:rPr>
        <w:t>为方便</w:t>
      </w:r>
      <w:r>
        <w:rPr>
          <w:rFonts w:ascii="JetBrains Mono" w:hAnsi="JetBrains Mono" w:cs="JetBrains Mono" w:hint="eastAsia"/>
          <w:color w:val="6A9955"/>
          <w:sz w:val="20"/>
          <w:lang w:eastAsia="zh-CN"/>
        </w:rPr>
        <w:t xml:space="preserve"> </w:t>
      </w:r>
      <w:r>
        <w:rPr>
          <w:rFonts w:ascii="JetBrains Mono" w:hAnsi="JetBrains Mono" w:cs="JetBrains Mono"/>
          <w:color w:val="6A9955"/>
          <w:sz w:val="20"/>
          <w:lang w:eastAsia="zh-CN"/>
        </w:rPr>
        <w:t xml:space="preserve">shell </w:t>
      </w:r>
      <w:r>
        <w:rPr>
          <w:rFonts w:ascii="JetBrains Mono" w:hAnsi="JetBrains Mono" w:cs="JetBrains Mono" w:hint="eastAsia"/>
          <w:color w:val="6A9955"/>
          <w:sz w:val="20"/>
          <w:lang w:eastAsia="zh-CN"/>
        </w:rPr>
        <w:t>处理</w:t>
      </w:r>
      <w:r>
        <w:rPr>
          <w:rFonts w:ascii="JetBrains Mono" w:hAnsi="JetBrains Mono" w:cs="JetBrains Mono" w:hint="eastAsia"/>
          <w:color w:val="6A9955"/>
          <w:sz w:val="20"/>
          <w:lang w:eastAsia="zh-CN"/>
        </w:rPr>
        <w:t>,</w:t>
      </w:r>
      <w:r>
        <w:rPr>
          <w:rFonts w:ascii="JetBrains Mono" w:hAnsi="JetBrains Mono" w:cs="JetBrains Mono"/>
          <w:color w:val="6A9955"/>
          <w:sz w:val="20"/>
          <w:lang w:eastAsia="zh-CN"/>
        </w:rPr>
        <w:t xml:space="preserve"> </w:t>
      </w:r>
      <w:r>
        <w:rPr>
          <w:rFonts w:ascii="JetBrains Mono" w:hAnsi="JetBrains Mono" w:cs="JetBrains Mono" w:hint="eastAsia"/>
          <w:color w:val="6A9955"/>
          <w:sz w:val="20"/>
          <w:lang w:eastAsia="zh-CN"/>
        </w:rPr>
        <w:t>约定段声明行首尾不得有空</w:t>
      </w:r>
      <w:r w:rsidR="0033063D" w:rsidRPr="00651B2E">
        <w:rPr>
          <w:rFonts w:ascii="JetBrains Mono" w:hAnsi="JetBrains Mono" w:cs="JetBrains Mono"/>
          <w:color w:val="6A9955"/>
          <w:sz w:val="20"/>
          <w:lang w:eastAsia="zh-CN"/>
        </w:rPr>
        <w:t>白</w:t>
      </w:r>
    </w:p>
    <w:p w:rsidR="00D83B73" w:rsidRDefault="00D83B73" w:rsidP="00D83B73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6A9955"/>
          <w:sz w:val="20"/>
          <w:lang w:eastAsia="zh-CN"/>
        </w:rPr>
      </w:pP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;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为方便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 shell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处理起见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,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约定</w:t>
      </w:r>
      <w:r>
        <w:rPr>
          <w:rFonts w:ascii="JetBrains Mono" w:hAnsi="JetBrains Mono" w:cs="JetBrains Mono"/>
          <w:color w:val="6A9955"/>
          <w:sz w:val="20"/>
          <w:lang w:eastAsia="zh-CN"/>
        </w:rPr>
        <w:t>大小写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敏感</w:t>
      </w:r>
    </w:p>
    <w:p w:rsidR="00D83B73" w:rsidRDefault="00D83B73" w:rsidP="00D83B73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6A9955"/>
          <w:sz w:val="20"/>
          <w:lang w:eastAsia="zh-CN"/>
        </w:rPr>
      </w:pPr>
      <w:r>
        <w:rPr>
          <w:rFonts w:ascii="JetBrains Mono" w:hAnsi="JetBrains Mono" w:cs="JetBrains Mono" w:hint="eastAsia"/>
          <w:color w:val="6A9955"/>
          <w:sz w:val="20"/>
          <w:lang w:eastAsia="zh-CN"/>
        </w:rPr>
        <w:t>;</w:t>
      </w:r>
      <w:r>
        <w:rPr>
          <w:rFonts w:ascii="JetBrains Mono" w:hAnsi="JetBrains Mono" w:cs="JetBrains Mono"/>
          <w:color w:val="6A9955"/>
          <w:sz w:val="20"/>
          <w:lang w:eastAsia="zh-CN"/>
        </w:rPr>
        <w:t xml:space="preserve"> </w:t>
      </w:r>
      <w:r>
        <w:rPr>
          <w:rFonts w:ascii="JetBrains Mono" w:hAnsi="JetBrains Mono" w:cs="JetBrains Mono" w:hint="eastAsia"/>
          <w:color w:val="6A9955"/>
          <w:sz w:val="20"/>
          <w:lang w:eastAsia="zh-CN"/>
        </w:rPr>
        <w:t>出于兼容性考虑</w:t>
      </w:r>
      <w:r>
        <w:rPr>
          <w:rFonts w:ascii="JetBrains Mono" w:hAnsi="JetBrains Mono" w:cs="JetBrains Mono" w:hint="eastAsia"/>
          <w:color w:val="6A9955"/>
          <w:sz w:val="20"/>
          <w:lang w:eastAsia="zh-CN"/>
        </w:rPr>
        <w:t>,</w:t>
      </w:r>
      <w:r>
        <w:rPr>
          <w:rFonts w:ascii="JetBrains Mono" w:hAnsi="JetBrains Mono" w:cs="JetBrains Mono"/>
          <w:color w:val="6A9955"/>
          <w:sz w:val="20"/>
          <w:lang w:eastAsia="zh-CN"/>
        </w:rPr>
        <w:t xml:space="preserve"> </w:t>
      </w:r>
      <w:r>
        <w:rPr>
          <w:rFonts w:ascii="JetBrains Mono" w:hAnsi="JetBrains Mono" w:cs="JetBrains Mono" w:hint="eastAsia"/>
          <w:color w:val="6A9955"/>
          <w:sz w:val="20"/>
          <w:lang w:eastAsia="zh-CN"/>
        </w:rPr>
        <w:t>约定不得有大小写不敏感的同段名或同段下同键名</w:t>
      </w:r>
    </w:p>
    <w:p w:rsidR="00651B2E" w:rsidRPr="00651B2E" w:rsidRDefault="00651B2E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651B2E">
        <w:rPr>
          <w:rFonts w:ascii="JetBrains Mono" w:hAnsi="JetBrains Mono" w:cs="JetBrains Mono"/>
          <w:color w:val="D4D4D4"/>
          <w:sz w:val="20"/>
          <w:lang w:eastAsia="zh-CN"/>
        </w:rPr>
        <w:t>[section]</w:t>
      </w:r>
    </w:p>
    <w:p w:rsidR="00651B2E" w:rsidRPr="00651B2E" w:rsidRDefault="00651B2E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#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键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 =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值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,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这里为方便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 shell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处理起见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,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约定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 "="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号两边不得加空格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,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行首尾不得加空白</w:t>
      </w:r>
    </w:p>
    <w:p w:rsidR="00651B2E" w:rsidRPr="00651B2E" w:rsidRDefault="00651B2E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651B2E">
        <w:rPr>
          <w:rFonts w:ascii="JetBrains Mono" w:hAnsi="JetBrains Mono" w:cs="JetBrains Mono"/>
          <w:color w:val="569CD6"/>
          <w:sz w:val="20"/>
          <w:lang w:eastAsia="zh-CN"/>
        </w:rPr>
        <w:t>key1</w:t>
      </w:r>
      <w:r w:rsidRPr="00651B2E">
        <w:rPr>
          <w:rFonts w:ascii="JetBrains Mono" w:hAnsi="JetBrains Mono" w:cs="JetBrains Mono"/>
          <w:color w:val="D4D4D4"/>
          <w:sz w:val="20"/>
          <w:lang w:eastAsia="zh-CN"/>
        </w:rPr>
        <w:t>=a</w:t>
      </w:r>
    </w:p>
    <w:p w:rsidR="00651B2E" w:rsidRPr="00651B2E" w:rsidRDefault="00651B2E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#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同一段中不得有重名键</w:t>
      </w:r>
    </w:p>
    <w:p w:rsidR="00651B2E" w:rsidRPr="00651B2E" w:rsidRDefault="00651B2E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651B2E">
        <w:rPr>
          <w:rFonts w:ascii="JetBrains Mono" w:hAnsi="JetBrains Mono" w:cs="JetBrains Mono"/>
          <w:color w:val="569CD6"/>
          <w:sz w:val="20"/>
          <w:lang w:eastAsia="zh-CN"/>
        </w:rPr>
        <w:t>key2</w:t>
      </w:r>
      <w:r w:rsidRPr="00651B2E">
        <w:rPr>
          <w:rFonts w:ascii="JetBrains Mono" w:hAnsi="JetBrains Mono" w:cs="JetBrains Mono"/>
          <w:color w:val="D4D4D4"/>
          <w:sz w:val="20"/>
          <w:lang w:eastAsia="zh-CN"/>
        </w:rPr>
        <w:t>=b</w:t>
      </w:r>
    </w:p>
    <w:p w:rsidR="00651B2E" w:rsidRPr="00651B2E" w:rsidRDefault="00651B2E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#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值若需要有通配符或空白等字需用双引号包括</w:t>
      </w:r>
    </w:p>
    <w:p w:rsidR="00651B2E" w:rsidRPr="00651B2E" w:rsidRDefault="00651B2E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651B2E">
        <w:rPr>
          <w:rFonts w:ascii="JetBrains Mono" w:hAnsi="JetBrains Mono" w:cs="JetBrains Mono"/>
          <w:color w:val="569CD6"/>
          <w:sz w:val="20"/>
          <w:lang w:eastAsia="zh-CN"/>
        </w:rPr>
        <w:t>key3</w:t>
      </w:r>
      <w:r w:rsidRPr="00651B2E">
        <w:rPr>
          <w:rFonts w:ascii="JetBrains Mono" w:hAnsi="JetBrains Mono" w:cs="JetBrains Mono"/>
          <w:color w:val="D4D4D4"/>
          <w:sz w:val="20"/>
          <w:lang w:eastAsia="zh-CN"/>
        </w:rPr>
        <w:t>=</w:t>
      </w:r>
      <w:r w:rsidRPr="00651B2E">
        <w:rPr>
          <w:rFonts w:ascii="JetBrains Mono" w:hAnsi="JetBrains Mono" w:cs="JetBrains Mono"/>
          <w:color w:val="CE9178"/>
          <w:sz w:val="20"/>
          <w:lang w:eastAsia="zh-CN"/>
        </w:rPr>
        <w:t>" a-* bbc "</w:t>
      </w:r>
    </w:p>
    <w:p w:rsidR="00651B2E" w:rsidRPr="00651B2E" w:rsidRDefault="00651B2E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651B2E">
        <w:rPr>
          <w:rFonts w:ascii="JetBrains Mono" w:hAnsi="JetBrains Mono" w:cs="JetBrains Mono"/>
          <w:color w:val="6A9955"/>
          <w:sz w:val="20"/>
          <w:lang w:eastAsia="zh-CN"/>
        </w:rPr>
        <w:lastRenderedPageBreak/>
        <w:t xml:space="preserve">;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举例</w:t>
      </w:r>
    </w:p>
    <w:p w:rsidR="00651B2E" w:rsidRPr="00651B2E" w:rsidRDefault="00651B2E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;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段名为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 module_name_1</w:t>
      </w:r>
    </w:p>
    <w:p w:rsidR="00651B2E" w:rsidRPr="00651B2E" w:rsidRDefault="00651B2E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651B2E">
        <w:rPr>
          <w:rFonts w:ascii="JetBrains Mono" w:hAnsi="JetBrains Mono" w:cs="JetBrains Mono"/>
          <w:color w:val="D4D4D4"/>
          <w:sz w:val="20"/>
          <w:lang w:eastAsia="zh-CN"/>
        </w:rPr>
        <w:t>[module_name_1]</w:t>
      </w:r>
    </w:p>
    <w:p w:rsidR="00651B2E" w:rsidRPr="00651B2E" w:rsidRDefault="00651B2E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;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键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 threshold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值为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 30</w:t>
      </w:r>
    </w:p>
    <w:p w:rsidR="00651B2E" w:rsidRPr="00651B2E" w:rsidRDefault="00651B2E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651B2E">
        <w:rPr>
          <w:rFonts w:ascii="JetBrains Mono" w:hAnsi="JetBrains Mono" w:cs="JetBrains Mono"/>
          <w:color w:val="569CD6"/>
          <w:sz w:val="20"/>
          <w:lang w:eastAsia="zh-CN"/>
        </w:rPr>
        <w:t>threshold</w:t>
      </w:r>
      <w:r w:rsidRPr="00651B2E">
        <w:rPr>
          <w:rFonts w:ascii="JetBrains Mono" w:hAnsi="JetBrains Mono" w:cs="JetBrains Mono"/>
          <w:color w:val="D4D4D4"/>
          <w:sz w:val="20"/>
          <w:lang w:eastAsia="zh-CN"/>
        </w:rPr>
        <w:t>=30</w:t>
      </w:r>
    </w:p>
    <w:p w:rsidR="00651B2E" w:rsidRPr="00651B2E" w:rsidRDefault="00651B2E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; 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>值含</w:t>
      </w:r>
      <w:r w:rsidRPr="00651B2E">
        <w:rPr>
          <w:rFonts w:ascii="JetBrains Mono" w:hAnsi="JetBrains Mono" w:cs="JetBrains Mono"/>
          <w:color w:val="6A9955"/>
          <w:sz w:val="20"/>
          <w:lang w:eastAsia="zh-CN"/>
        </w:rPr>
        <w:t xml:space="preserve"> "*"</w:t>
      </w:r>
    </w:p>
    <w:p w:rsidR="00651B2E" w:rsidRPr="00651B2E" w:rsidRDefault="00651B2E" w:rsidP="00651B2E">
      <w:pPr>
        <w:shd w:val="clear" w:color="auto" w:fill="1E1E1E"/>
        <w:overflowPunct/>
        <w:autoSpaceDE/>
        <w:autoSpaceDN/>
        <w:adjustRightInd/>
        <w:spacing w:line="270" w:lineRule="atLeast"/>
        <w:textAlignment w:val="auto"/>
        <w:rPr>
          <w:rFonts w:ascii="JetBrains Mono" w:hAnsi="JetBrains Mono" w:cs="JetBrains Mono"/>
          <w:color w:val="D4D4D4"/>
          <w:sz w:val="20"/>
          <w:lang w:eastAsia="zh-CN"/>
        </w:rPr>
      </w:pPr>
      <w:r w:rsidRPr="00651B2E">
        <w:rPr>
          <w:rFonts w:ascii="JetBrains Mono" w:hAnsi="JetBrains Mono" w:cs="JetBrains Mono"/>
          <w:color w:val="569CD6"/>
          <w:sz w:val="20"/>
          <w:lang w:eastAsia="zh-CN"/>
        </w:rPr>
        <w:t>package</w:t>
      </w:r>
      <w:r w:rsidRPr="00651B2E">
        <w:rPr>
          <w:rFonts w:ascii="JetBrains Mono" w:hAnsi="JetBrains Mono" w:cs="JetBrains Mono"/>
          <w:color w:val="D4D4D4"/>
          <w:sz w:val="20"/>
          <w:lang w:eastAsia="zh-CN"/>
        </w:rPr>
        <w:t>=</w:t>
      </w:r>
      <w:r w:rsidRPr="00651B2E">
        <w:rPr>
          <w:rFonts w:ascii="JetBrains Mono" w:hAnsi="JetBrains Mono" w:cs="JetBrains Mono"/>
          <w:color w:val="CE9178"/>
          <w:sz w:val="20"/>
          <w:lang w:eastAsia="zh-CN"/>
        </w:rPr>
        <w:t>"jq-install-*-*.tar.gz"</w:t>
      </w:r>
    </w:p>
    <w:p w:rsidR="0068691D" w:rsidRPr="00651B2E" w:rsidRDefault="0068691D" w:rsidP="009F19F7">
      <w:pPr>
        <w:rPr>
          <w:lang w:eastAsia="zh-CN"/>
        </w:rPr>
      </w:pPr>
    </w:p>
    <w:sectPr w:rsidR="0068691D" w:rsidRPr="00651B2E">
      <w:pgSz w:w="11907" w:h="16840" w:code="9"/>
      <w:pgMar w:top="1418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5D0" w:rsidRDefault="00EC55D0">
      <w:r>
        <w:separator/>
      </w:r>
    </w:p>
  </w:endnote>
  <w:endnote w:type="continuationSeparator" w:id="0">
    <w:p w:rsidR="00EC55D0" w:rsidRDefault="00EC5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5D0" w:rsidRDefault="00EC55D0">
      <w:r>
        <w:separator/>
      </w:r>
    </w:p>
  </w:footnote>
  <w:footnote w:type="continuationSeparator" w:id="0">
    <w:p w:rsidR="00EC55D0" w:rsidRDefault="00EC5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6F989AB0"/>
    <w:lvl w:ilvl="0">
      <w:start w:val="1"/>
      <w:numFmt w:val="decimal"/>
      <w:pStyle w:val="1"/>
      <w:lvlText w:val="%1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C01430B2"/>
    <w:lvl w:ilvl="0">
      <w:numFmt w:val="decimal"/>
      <w:lvlText w:val="*"/>
      <w:lvlJc w:val="left"/>
    </w:lvl>
  </w:abstractNum>
  <w:abstractNum w:abstractNumId="2" w15:restartNumberingAfterBreak="0">
    <w:nsid w:val="02C72E37"/>
    <w:multiLevelType w:val="hybridMultilevel"/>
    <w:tmpl w:val="7CC62188"/>
    <w:lvl w:ilvl="0" w:tplc="865C0D66">
      <w:start w:val="1"/>
      <w:numFmt w:val="bullet"/>
      <w:lvlText w:val=""/>
      <w:legacy w:legacy="1" w:legacySpace="0" w:legacyIndent="283"/>
      <w:lvlJc w:val="left"/>
      <w:pPr>
        <w:ind w:left="643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3420D1"/>
    <w:multiLevelType w:val="hybridMultilevel"/>
    <w:tmpl w:val="688AE274"/>
    <w:lvl w:ilvl="0" w:tplc="10B2F2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9F09F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D4C7F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A8C78E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8606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93C6C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146C8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05014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A6C16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A6AD0"/>
    <w:multiLevelType w:val="hybridMultilevel"/>
    <w:tmpl w:val="13B2DF3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C20C03"/>
    <w:multiLevelType w:val="hybridMultilevel"/>
    <w:tmpl w:val="3816FFBA"/>
    <w:lvl w:ilvl="0" w:tplc="064CDF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AA84DC9"/>
    <w:multiLevelType w:val="hybridMultilevel"/>
    <w:tmpl w:val="BE600534"/>
    <w:lvl w:ilvl="0" w:tplc="865C0D66">
      <w:start w:val="1"/>
      <w:numFmt w:val="bullet"/>
      <w:lvlText w:val=""/>
      <w:legacy w:legacy="1" w:legacySpace="0" w:legacyIndent="283"/>
      <w:lvlJc w:val="left"/>
      <w:pPr>
        <w:ind w:left="643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F812A7"/>
    <w:multiLevelType w:val="hybridMultilevel"/>
    <w:tmpl w:val="E3BA002A"/>
    <w:lvl w:ilvl="0" w:tplc="4B92722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66C125F"/>
    <w:multiLevelType w:val="hybridMultilevel"/>
    <w:tmpl w:val="CB9CABA8"/>
    <w:lvl w:ilvl="0" w:tplc="A19E95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DE41755"/>
    <w:multiLevelType w:val="hybridMultilevel"/>
    <w:tmpl w:val="A1BC17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F0715CD"/>
    <w:multiLevelType w:val="hybridMultilevel"/>
    <w:tmpl w:val="F7B466E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D187470"/>
    <w:multiLevelType w:val="hybridMultilevel"/>
    <w:tmpl w:val="6018ED80"/>
    <w:lvl w:ilvl="0" w:tplc="865C0D66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216BBF"/>
    <w:multiLevelType w:val="hybridMultilevel"/>
    <w:tmpl w:val="74C64F96"/>
    <w:lvl w:ilvl="0" w:tplc="2A9872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E5F5AA3"/>
    <w:multiLevelType w:val="hybridMultilevel"/>
    <w:tmpl w:val="CC325302"/>
    <w:lvl w:ilvl="0" w:tplc="865C0D66">
      <w:start w:val="1"/>
      <w:numFmt w:val="bullet"/>
      <w:lvlText w:val=""/>
      <w:legacy w:legacy="1" w:legacySpace="0" w:legacyIndent="283"/>
      <w:lvlJc w:val="left"/>
      <w:pPr>
        <w:ind w:left="567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>
    <w:abstractNumId w:val="3"/>
  </w:num>
  <w:num w:numId="4">
    <w:abstractNumId w:val="6"/>
  </w:num>
  <w:num w:numId="5">
    <w:abstractNumId w:val="2"/>
  </w:num>
  <w:num w:numId="6">
    <w:abstractNumId w:val="11"/>
  </w:num>
  <w:num w:numId="7">
    <w:abstractNumId w:val="13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8"/>
  </w:num>
  <w:num w:numId="23">
    <w:abstractNumId w:val="7"/>
  </w:num>
  <w:num w:numId="24">
    <w:abstractNumId w:val="9"/>
  </w:num>
  <w:num w:numId="25">
    <w:abstractNumId w:val="4"/>
  </w:num>
  <w:num w:numId="26">
    <w:abstractNumId w:val="10"/>
  </w:num>
  <w:num w:numId="27">
    <w:abstractNumId w:val="0"/>
  </w:num>
  <w:num w:numId="28">
    <w:abstractNumId w:val="0"/>
  </w:num>
  <w:num w:numId="29">
    <w:abstractNumId w:val="12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5"/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41D"/>
    <w:rsid w:val="00000492"/>
    <w:rsid w:val="000005E7"/>
    <w:rsid w:val="000031A3"/>
    <w:rsid w:val="00007565"/>
    <w:rsid w:val="00007613"/>
    <w:rsid w:val="00007B84"/>
    <w:rsid w:val="000123D6"/>
    <w:rsid w:val="00020577"/>
    <w:rsid w:val="000219B6"/>
    <w:rsid w:val="00022EBB"/>
    <w:rsid w:val="000251B7"/>
    <w:rsid w:val="000305E2"/>
    <w:rsid w:val="00034F3A"/>
    <w:rsid w:val="000366C3"/>
    <w:rsid w:val="00043BDD"/>
    <w:rsid w:val="000457EB"/>
    <w:rsid w:val="0005016F"/>
    <w:rsid w:val="0005206F"/>
    <w:rsid w:val="000542F6"/>
    <w:rsid w:val="0005511D"/>
    <w:rsid w:val="0005542D"/>
    <w:rsid w:val="00055CC5"/>
    <w:rsid w:val="00057B8C"/>
    <w:rsid w:val="000625E1"/>
    <w:rsid w:val="000625F7"/>
    <w:rsid w:val="00063F26"/>
    <w:rsid w:val="00064732"/>
    <w:rsid w:val="00065167"/>
    <w:rsid w:val="00065FC8"/>
    <w:rsid w:val="00071032"/>
    <w:rsid w:val="00072F0B"/>
    <w:rsid w:val="00074169"/>
    <w:rsid w:val="00075546"/>
    <w:rsid w:val="000755F5"/>
    <w:rsid w:val="00075996"/>
    <w:rsid w:val="00080329"/>
    <w:rsid w:val="00083081"/>
    <w:rsid w:val="00084C8E"/>
    <w:rsid w:val="00085D67"/>
    <w:rsid w:val="00087F22"/>
    <w:rsid w:val="0009173A"/>
    <w:rsid w:val="0009578F"/>
    <w:rsid w:val="000A0DD2"/>
    <w:rsid w:val="000A120F"/>
    <w:rsid w:val="000A28CE"/>
    <w:rsid w:val="000A38A6"/>
    <w:rsid w:val="000A3A41"/>
    <w:rsid w:val="000A5F8F"/>
    <w:rsid w:val="000B0B73"/>
    <w:rsid w:val="000B2066"/>
    <w:rsid w:val="000B549E"/>
    <w:rsid w:val="000C017F"/>
    <w:rsid w:val="000C0BCD"/>
    <w:rsid w:val="000C1132"/>
    <w:rsid w:val="000C12A8"/>
    <w:rsid w:val="000C2395"/>
    <w:rsid w:val="000C25C2"/>
    <w:rsid w:val="000C6C77"/>
    <w:rsid w:val="000D4E0B"/>
    <w:rsid w:val="000D58B0"/>
    <w:rsid w:val="000D75DA"/>
    <w:rsid w:val="000D7A65"/>
    <w:rsid w:val="000E312C"/>
    <w:rsid w:val="000E415D"/>
    <w:rsid w:val="000E7E24"/>
    <w:rsid w:val="000F0CD8"/>
    <w:rsid w:val="000F16B5"/>
    <w:rsid w:val="000F4304"/>
    <w:rsid w:val="000F4390"/>
    <w:rsid w:val="000F58EE"/>
    <w:rsid w:val="000F61C3"/>
    <w:rsid w:val="000F698E"/>
    <w:rsid w:val="000F7438"/>
    <w:rsid w:val="00103286"/>
    <w:rsid w:val="00104863"/>
    <w:rsid w:val="001059D5"/>
    <w:rsid w:val="001062C1"/>
    <w:rsid w:val="00107C7B"/>
    <w:rsid w:val="001118D4"/>
    <w:rsid w:val="00111B93"/>
    <w:rsid w:val="001122C5"/>
    <w:rsid w:val="00120DF0"/>
    <w:rsid w:val="00122A5A"/>
    <w:rsid w:val="00123FBE"/>
    <w:rsid w:val="0012420C"/>
    <w:rsid w:val="00124BF8"/>
    <w:rsid w:val="00131416"/>
    <w:rsid w:val="00135FB2"/>
    <w:rsid w:val="00137FC9"/>
    <w:rsid w:val="00141305"/>
    <w:rsid w:val="00144735"/>
    <w:rsid w:val="00144E68"/>
    <w:rsid w:val="00146099"/>
    <w:rsid w:val="001509B3"/>
    <w:rsid w:val="00152F62"/>
    <w:rsid w:val="001548F3"/>
    <w:rsid w:val="0015622E"/>
    <w:rsid w:val="00157587"/>
    <w:rsid w:val="00157F18"/>
    <w:rsid w:val="00161086"/>
    <w:rsid w:val="00166BC2"/>
    <w:rsid w:val="00172633"/>
    <w:rsid w:val="00172A21"/>
    <w:rsid w:val="00174898"/>
    <w:rsid w:val="00180974"/>
    <w:rsid w:val="00182B95"/>
    <w:rsid w:val="00182C67"/>
    <w:rsid w:val="0018302B"/>
    <w:rsid w:val="00183D76"/>
    <w:rsid w:val="00183D98"/>
    <w:rsid w:val="00185885"/>
    <w:rsid w:val="00185985"/>
    <w:rsid w:val="001863C6"/>
    <w:rsid w:val="001908ED"/>
    <w:rsid w:val="00194D2B"/>
    <w:rsid w:val="00197416"/>
    <w:rsid w:val="001A2589"/>
    <w:rsid w:val="001B5BEE"/>
    <w:rsid w:val="001C3382"/>
    <w:rsid w:val="001C652A"/>
    <w:rsid w:val="001C6D0E"/>
    <w:rsid w:val="001D375A"/>
    <w:rsid w:val="001D4586"/>
    <w:rsid w:val="001D5566"/>
    <w:rsid w:val="001D7EAC"/>
    <w:rsid w:val="001E7E34"/>
    <w:rsid w:val="001F195B"/>
    <w:rsid w:val="001F1E1C"/>
    <w:rsid w:val="001F3A9C"/>
    <w:rsid w:val="001F5D36"/>
    <w:rsid w:val="001F6870"/>
    <w:rsid w:val="00200408"/>
    <w:rsid w:val="0020132A"/>
    <w:rsid w:val="00201994"/>
    <w:rsid w:val="00202208"/>
    <w:rsid w:val="00203400"/>
    <w:rsid w:val="00203D13"/>
    <w:rsid w:val="00204AF8"/>
    <w:rsid w:val="00206C61"/>
    <w:rsid w:val="00211110"/>
    <w:rsid w:val="00213AF2"/>
    <w:rsid w:val="00216D0A"/>
    <w:rsid w:val="00217F8D"/>
    <w:rsid w:val="00221CA1"/>
    <w:rsid w:val="00223F07"/>
    <w:rsid w:val="00226839"/>
    <w:rsid w:val="0023391C"/>
    <w:rsid w:val="00235C73"/>
    <w:rsid w:val="00237609"/>
    <w:rsid w:val="00237F1A"/>
    <w:rsid w:val="00240EF3"/>
    <w:rsid w:val="0024176E"/>
    <w:rsid w:val="0024273D"/>
    <w:rsid w:val="002433A3"/>
    <w:rsid w:val="00250543"/>
    <w:rsid w:val="00250DEE"/>
    <w:rsid w:val="00251669"/>
    <w:rsid w:val="00255E7C"/>
    <w:rsid w:val="0025644C"/>
    <w:rsid w:val="00256E28"/>
    <w:rsid w:val="00257B59"/>
    <w:rsid w:val="00262D82"/>
    <w:rsid w:val="002637AB"/>
    <w:rsid w:val="002672AD"/>
    <w:rsid w:val="002708A2"/>
    <w:rsid w:val="00271E2B"/>
    <w:rsid w:val="00272513"/>
    <w:rsid w:val="0027445D"/>
    <w:rsid w:val="00277AFC"/>
    <w:rsid w:val="00280B60"/>
    <w:rsid w:val="0028266B"/>
    <w:rsid w:val="00282B2E"/>
    <w:rsid w:val="0028590F"/>
    <w:rsid w:val="0028707C"/>
    <w:rsid w:val="00290042"/>
    <w:rsid w:val="0029102C"/>
    <w:rsid w:val="0029132F"/>
    <w:rsid w:val="00293074"/>
    <w:rsid w:val="002943E5"/>
    <w:rsid w:val="002945C7"/>
    <w:rsid w:val="00297A57"/>
    <w:rsid w:val="002A048E"/>
    <w:rsid w:val="002A1DE3"/>
    <w:rsid w:val="002A2AFD"/>
    <w:rsid w:val="002A60F1"/>
    <w:rsid w:val="002B1227"/>
    <w:rsid w:val="002B13F9"/>
    <w:rsid w:val="002B4A9C"/>
    <w:rsid w:val="002C2859"/>
    <w:rsid w:val="002C44CB"/>
    <w:rsid w:val="002D0878"/>
    <w:rsid w:val="002D1288"/>
    <w:rsid w:val="002D2CBC"/>
    <w:rsid w:val="002D3EA0"/>
    <w:rsid w:val="002D588B"/>
    <w:rsid w:val="002D75BF"/>
    <w:rsid w:val="002D7C66"/>
    <w:rsid w:val="002E1C69"/>
    <w:rsid w:val="002E250C"/>
    <w:rsid w:val="002E695B"/>
    <w:rsid w:val="002F03D3"/>
    <w:rsid w:val="002F32AF"/>
    <w:rsid w:val="002F37BF"/>
    <w:rsid w:val="002F64D4"/>
    <w:rsid w:val="00302BA1"/>
    <w:rsid w:val="00304F57"/>
    <w:rsid w:val="00306786"/>
    <w:rsid w:val="0030731B"/>
    <w:rsid w:val="00310FC6"/>
    <w:rsid w:val="00313659"/>
    <w:rsid w:val="003167A5"/>
    <w:rsid w:val="00316CF1"/>
    <w:rsid w:val="003175DD"/>
    <w:rsid w:val="0031788E"/>
    <w:rsid w:val="00320048"/>
    <w:rsid w:val="003203D6"/>
    <w:rsid w:val="00321381"/>
    <w:rsid w:val="003214B8"/>
    <w:rsid w:val="00321ABD"/>
    <w:rsid w:val="00322A4B"/>
    <w:rsid w:val="0032384F"/>
    <w:rsid w:val="00323BB5"/>
    <w:rsid w:val="00324BFA"/>
    <w:rsid w:val="00324D4D"/>
    <w:rsid w:val="00325F51"/>
    <w:rsid w:val="00326DCD"/>
    <w:rsid w:val="0033063D"/>
    <w:rsid w:val="0033162C"/>
    <w:rsid w:val="00334609"/>
    <w:rsid w:val="00334E3F"/>
    <w:rsid w:val="00341CD3"/>
    <w:rsid w:val="00341FEE"/>
    <w:rsid w:val="00343ACA"/>
    <w:rsid w:val="00344B28"/>
    <w:rsid w:val="003512E5"/>
    <w:rsid w:val="003525ED"/>
    <w:rsid w:val="003540F2"/>
    <w:rsid w:val="003575D0"/>
    <w:rsid w:val="003616F4"/>
    <w:rsid w:val="003618ED"/>
    <w:rsid w:val="003627B1"/>
    <w:rsid w:val="00363CE0"/>
    <w:rsid w:val="00364601"/>
    <w:rsid w:val="00365409"/>
    <w:rsid w:val="003674E9"/>
    <w:rsid w:val="003702E6"/>
    <w:rsid w:val="0038038F"/>
    <w:rsid w:val="003822EF"/>
    <w:rsid w:val="00382A91"/>
    <w:rsid w:val="0038741A"/>
    <w:rsid w:val="00387420"/>
    <w:rsid w:val="00390472"/>
    <w:rsid w:val="00390862"/>
    <w:rsid w:val="0039319D"/>
    <w:rsid w:val="003942AD"/>
    <w:rsid w:val="00394DC3"/>
    <w:rsid w:val="00396E79"/>
    <w:rsid w:val="003A1FAF"/>
    <w:rsid w:val="003A3277"/>
    <w:rsid w:val="003A715B"/>
    <w:rsid w:val="003A7A83"/>
    <w:rsid w:val="003B4E2D"/>
    <w:rsid w:val="003C428E"/>
    <w:rsid w:val="003C5BE3"/>
    <w:rsid w:val="003C628C"/>
    <w:rsid w:val="003C638F"/>
    <w:rsid w:val="003C6FC1"/>
    <w:rsid w:val="003D098E"/>
    <w:rsid w:val="003D4ED6"/>
    <w:rsid w:val="003D5EA8"/>
    <w:rsid w:val="003D6334"/>
    <w:rsid w:val="003D67AC"/>
    <w:rsid w:val="003E7A34"/>
    <w:rsid w:val="003F03A6"/>
    <w:rsid w:val="003F0E02"/>
    <w:rsid w:val="003F17A1"/>
    <w:rsid w:val="003F28DA"/>
    <w:rsid w:val="003F3496"/>
    <w:rsid w:val="003F4582"/>
    <w:rsid w:val="003F4CCD"/>
    <w:rsid w:val="003F4DB8"/>
    <w:rsid w:val="003F5112"/>
    <w:rsid w:val="003F74DF"/>
    <w:rsid w:val="0040123E"/>
    <w:rsid w:val="00401467"/>
    <w:rsid w:val="004014D3"/>
    <w:rsid w:val="00402FA2"/>
    <w:rsid w:val="00404870"/>
    <w:rsid w:val="0040683C"/>
    <w:rsid w:val="00407643"/>
    <w:rsid w:val="00410D81"/>
    <w:rsid w:val="00411266"/>
    <w:rsid w:val="00412CA0"/>
    <w:rsid w:val="00414E73"/>
    <w:rsid w:val="00415D8A"/>
    <w:rsid w:val="00416691"/>
    <w:rsid w:val="0042141E"/>
    <w:rsid w:val="004253D8"/>
    <w:rsid w:val="004254CE"/>
    <w:rsid w:val="00430D15"/>
    <w:rsid w:val="00430D70"/>
    <w:rsid w:val="004328F2"/>
    <w:rsid w:val="004413BA"/>
    <w:rsid w:val="004418FC"/>
    <w:rsid w:val="00444155"/>
    <w:rsid w:val="00450EE9"/>
    <w:rsid w:val="00451100"/>
    <w:rsid w:val="00451BE1"/>
    <w:rsid w:val="0045208F"/>
    <w:rsid w:val="00452EEA"/>
    <w:rsid w:val="00453F43"/>
    <w:rsid w:val="00454CDD"/>
    <w:rsid w:val="00457E05"/>
    <w:rsid w:val="0046176D"/>
    <w:rsid w:val="0046322F"/>
    <w:rsid w:val="00463F79"/>
    <w:rsid w:val="00471F4D"/>
    <w:rsid w:val="00471FD4"/>
    <w:rsid w:val="004727C1"/>
    <w:rsid w:val="004806E0"/>
    <w:rsid w:val="00480BB6"/>
    <w:rsid w:val="00481DA6"/>
    <w:rsid w:val="00484B4B"/>
    <w:rsid w:val="00484E56"/>
    <w:rsid w:val="004862D7"/>
    <w:rsid w:val="004863C0"/>
    <w:rsid w:val="0048671F"/>
    <w:rsid w:val="004911C8"/>
    <w:rsid w:val="004919E1"/>
    <w:rsid w:val="00492925"/>
    <w:rsid w:val="004A1C10"/>
    <w:rsid w:val="004A2C08"/>
    <w:rsid w:val="004B25DE"/>
    <w:rsid w:val="004B2F34"/>
    <w:rsid w:val="004B34FB"/>
    <w:rsid w:val="004B35DE"/>
    <w:rsid w:val="004B5CEB"/>
    <w:rsid w:val="004B72F6"/>
    <w:rsid w:val="004C1690"/>
    <w:rsid w:val="004C1A33"/>
    <w:rsid w:val="004C4991"/>
    <w:rsid w:val="004C4994"/>
    <w:rsid w:val="004C5E45"/>
    <w:rsid w:val="004C6751"/>
    <w:rsid w:val="004C773A"/>
    <w:rsid w:val="004D149D"/>
    <w:rsid w:val="004D3266"/>
    <w:rsid w:val="004D40FD"/>
    <w:rsid w:val="004D63DD"/>
    <w:rsid w:val="004D64F9"/>
    <w:rsid w:val="004E1A59"/>
    <w:rsid w:val="004E45EC"/>
    <w:rsid w:val="004E60D8"/>
    <w:rsid w:val="004F24ED"/>
    <w:rsid w:val="004F5803"/>
    <w:rsid w:val="004F679B"/>
    <w:rsid w:val="005007BB"/>
    <w:rsid w:val="00500B69"/>
    <w:rsid w:val="005017B8"/>
    <w:rsid w:val="00503D1A"/>
    <w:rsid w:val="005054DC"/>
    <w:rsid w:val="00510A64"/>
    <w:rsid w:val="00511437"/>
    <w:rsid w:val="00513464"/>
    <w:rsid w:val="00513DC6"/>
    <w:rsid w:val="00514F7A"/>
    <w:rsid w:val="005164AD"/>
    <w:rsid w:val="00523438"/>
    <w:rsid w:val="00524E54"/>
    <w:rsid w:val="00527590"/>
    <w:rsid w:val="00533420"/>
    <w:rsid w:val="005335FA"/>
    <w:rsid w:val="005468F7"/>
    <w:rsid w:val="005512A8"/>
    <w:rsid w:val="00554248"/>
    <w:rsid w:val="0055619C"/>
    <w:rsid w:val="00557ABC"/>
    <w:rsid w:val="00557D8C"/>
    <w:rsid w:val="005602F7"/>
    <w:rsid w:val="0056124B"/>
    <w:rsid w:val="0056354A"/>
    <w:rsid w:val="00563657"/>
    <w:rsid w:val="00567CBC"/>
    <w:rsid w:val="00571AC9"/>
    <w:rsid w:val="00575E6D"/>
    <w:rsid w:val="00577ED4"/>
    <w:rsid w:val="00582253"/>
    <w:rsid w:val="005835C4"/>
    <w:rsid w:val="005841E7"/>
    <w:rsid w:val="005872DF"/>
    <w:rsid w:val="00591C14"/>
    <w:rsid w:val="00592082"/>
    <w:rsid w:val="00593C85"/>
    <w:rsid w:val="005973BC"/>
    <w:rsid w:val="005A0278"/>
    <w:rsid w:val="005A2F28"/>
    <w:rsid w:val="005A67EE"/>
    <w:rsid w:val="005A6D03"/>
    <w:rsid w:val="005C106D"/>
    <w:rsid w:val="005C14EE"/>
    <w:rsid w:val="005C575A"/>
    <w:rsid w:val="005D10D3"/>
    <w:rsid w:val="005D2CD0"/>
    <w:rsid w:val="005D72A3"/>
    <w:rsid w:val="005E3B98"/>
    <w:rsid w:val="005E452D"/>
    <w:rsid w:val="005E476C"/>
    <w:rsid w:val="005F041B"/>
    <w:rsid w:val="005F10AC"/>
    <w:rsid w:val="005F156B"/>
    <w:rsid w:val="005F36A9"/>
    <w:rsid w:val="005F706D"/>
    <w:rsid w:val="005F7789"/>
    <w:rsid w:val="005F7A13"/>
    <w:rsid w:val="00600B87"/>
    <w:rsid w:val="006010B3"/>
    <w:rsid w:val="0060194C"/>
    <w:rsid w:val="0060391D"/>
    <w:rsid w:val="00604123"/>
    <w:rsid w:val="00604945"/>
    <w:rsid w:val="00605135"/>
    <w:rsid w:val="0060529E"/>
    <w:rsid w:val="006078D3"/>
    <w:rsid w:val="00612159"/>
    <w:rsid w:val="0061472A"/>
    <w:rsid w:val="0061561E"/>
    <w:rsid w:val="00622EED"/>
    <w:rsid w:val="00623C89"/>
    <w:rsid w:val="006240E0"/>
    <w:rsid w:val="006264BE"/>
    <w:rsid w:val="006373FA"/>
    <w:rsid w:val="00642175"/>
    <w:rsid w:val="00650C03"/>
    <w:rsid w:val="00651B2E"/>
    <w:rsid w:val="006520D5"/>
    <w:rsid w:val="00652AB8"/>
    <w:rsid w:val="00654D6F"/>
    <w:rsid w:val="00655B2D"/>
    <w:rsid w:val="00656E65"/>
    <w:rsid w:val="0066097B"/>
    <w:rsid w:val="0066141E"/>
    <w:rsid w:val="006615B6"/>
    <w:rsid w:val="006651CD"/>
    <w:rsid w:val="00666338"/>
    <w:rsid w:val="0066645E"/>
    <w:rsid w:val="00670850"/>
    <w:rsid w:val="00671656"/>
    <w:rsid w:val="00672317"/>
    <w:rsid w:val="00673A3B"/>
    <w:rsid w:val="006767F0"/>
    <w:rsid w:val="00683811"/>
    <w:rsid w:val="006843EB"/>
    <w:rsid w:val="00686775"/>
    <w:rsid w:val="0068691D"/>
    <w:rsid w:val="00686D87"/>
    <w:rsid w:val="00690E75"/>
    <w:rsid w:val="00695B0B"/>
    <w:rsid w:val="0069794A"/>
    <w:rsid w:val="006A077D"/>
    <w:rsid w:val="006B2D84"/>
    <w:rsid w:val="006B30B7"/>
    <w:rsid w:val="006B355C"/>
    <w:rsid w:val="006B38C5"/>
    <w:rsid w:val="006B5266"/>
    <w:rsid w:val="006B5EC9"/>
    <w:rsid w:val="006C0495"/>
    <w:rsid w:val="006C0AD6"/>
    <w:rsid w:val="006C2BB4"/>
    <w:rsid w:val="006C578B"/>
    <w:rsid w:val="006C630E"/>
    <w:rsid w:val="006C6CA8"/>
    <w:rsid w:val="006C7350"/>
    <w:rsid w:val="006D3363"/>
    <w:rsid w:val="006D3BAF"/>
    <w:rsid w:val="006E0155"/>
    <w:rsid w:val="006E59F7"/>
    <w:rsid w:val="006E5E8A"/>
    <w:rsid w:val="006F12F2"/>
    <w:rsid w:val="006F2D2B"/>
    <w:rsid w:val="006F6AD6"/>
    <w:rsid w:val="006F74C1"/>
    <w:rsid w:val="006F77B9"/>
    <w:rsid w:val="00700AD4"/>
    <w:rsid w:val="00700E31"/>
    <w:rsid w:val="007015A2"/>
    <w:rsid w:val="0070208A"/>
    <w:rsid w:val="007034DA"/>
    <w:rsid w:val="00704C96"/>
    <w:rsid w:val="00705333"/>
    <w:rsid w:val="00706391"/>
    <w:rsid w:val="00706D67"/>
    <w:rsid w:val="007076AD"/>
    <w:rsid w:val="007102F2"/>
    <w:rsid w:val="007119F8"/>
    <w:rsid w:val="00713EB0"/>
    <w:rsid w:val="007152D6"/>
    <w:rsid w:val="00715FE1"/>
    <w:rsid w:val="007164F3"/>
    <w:rsid w:val="00720660"/>
    <w:rsid w:val="00721EBA"/>
    <w:rsid w:val="00722D98"/>
    <w:rsid w:val="00727053"/>
    <w:rsid w:val="00727231"/>
    <w:rsid w:val="007334C4"/>
    <w:rsid w:val="00733790"/>
    <w:rsid w:val="0073390E"/>
    <w:rsid w:val="00734265"/>
    <w:rsid w:val="00735760"/>
    <w:rsid w:val="007411F6"/>
    <w:rsid w:val="007415FB"/>
    <w:rsid w:val="00742040"/>
    <w:rsid w:val="00743093"/>
    <w:rsid w:val="00753527"/>
    <w:rsid w:val="00754441"/>
    <w:rsid w:val="007544B2"/>
    <w:rsid w:val="00757241"/>
    <w:rsid w:val="00757325"/>
    <w:rsid w:val="00757E53"/>
    <w:rsid w:val="00762BB6"/>
    <w:rsid w:val="00763365"/>
    <w:rsid w:val="007646BC"/>
    <w:rsid w:val="0076505B"/>
    <w:rsid w:val="00765D8B"/>
    <w:rsid w:val="00771385"/>
    <w:rsid w:val="00772441"/>
    <w:rsid w:val="00772C2A"/>
    <w:rsid w:val="00773B2A"/>
    <w:rsid w:val="00774642"/>
    <w:rsid w:val="00776C9C"/>
    <w:rsid w:val="00781ADA"/>
    <w:rsid w:val="00783EE3"/>
    <w:rsid w:val="0079032C"/>
    <w:rsid w:val="0079140D"/>
    <w:rsid w:val="00791C8D"/>
    <w:rsid w:val="00792E64"/>
    <w:rsid w:val="00795089"/>
    <w:rsid w:val="00796DF9"/>
    <w:rsid w:val="007A3297"/>
    <w:rsid w:val="007A4EBE"/>
    <w:rsid w:val="007B036E"/>
    <w:rsid w:val="007B0C9B"/>
    <w:rsid w:val="007B33FB"/>
    <w:rsid w:val="007B5557"/>
    <w:rsid w:val="007C02D5"/>
    <w:rsid w:val="007C0A31"/>
    <w:rsid w:val="007C2174"/>
    <w:rsid w:val="007C3276"/>
    <w:rsid w:val="007C35D9"/>
    <w:rsid w:val="007C40D8"/>
    <w:rsid w:val="007C40F4"/>
    <w:rsid w:val="007C4495"/>
    <w:rsid w:val="007C6CA2"/>
    <w:rsid w:val="007C6E56"/>
    <w:rsid w:val="007C770F"/>
    <w:rsid w:val="007D0CF7"/>
    <w:rsid w:val="007D0F2A"/>
    <w:rsid w:val="007D2C62"/>
    <w:rsid w:val="007D348F"/>
    <w:rsid w:val="007D4257"/>
    <w:rsid w:val="007D6830"/>
    <w:rsid w:val="007D6EDB"/>
    <w:rsid w:val="007E2D7F"/>
    <w:rsid w:val="007E4387"/>
    <w:rsid w:val="007E5466"/>
    <w:rsid w:val="007E562C"/>
    <w:rsid w:val="007E5CCB"/>
    <w:rsid w:val="007E6F51"/>
    <w:rsid w:val="007E7B5A"/>
    <w:rsid w:val="007F20B0"/>
    <w:rsid w:val="007F22EF"/>
    <w:rsid w:val="007F2C5D"/>
    <w:rsid w:val="007F5ECB"/>
    <w:rsid w:val="007F651A"/>
    <w:rsid w:val="007F7FB9"/>
    <w:rsid w:val="00800743"/>
    <w:rsid w:val="0080119F"/>
    <w:rsid w:val="00801FD6"/>
    <w:rsid w:val="00802FCF"/>
    <w:rsid w:val="00803D6C"/>
    <w:rsid w:val="00807237"/>
    <w:rsid w:val="00812475"/>
    <w:rsid w:val="00814C60"/>
    <w:rsid w:val="008155CC"/>
    <w:rsid w:val="0082028C"/>
    <w:rsid w:val="008209D4"/>
    <w:rsid w:val="008221BC"/>
    <w:rsid w:val="00822472"/>
    <w:rsid w:val="00824EAE"/>
    <w:rsid w:val="00827032"/>
    <w:rsid w:val="008304F9"/>
    <w:rsid w:val="00830D0D"/>
    <w:rsid w:val="0083156D"/>
    <w:rsid w:val="008319A0"/>
    <w:rsid w:val="00832E85"/>
    <w:rsid w:val="008353AE"/>
    <w:rsid w:val="008370AE"/>
    <w:rsid w:val="00840561"/>
    <w:rsid w:val="00841983"/>
    <w:rsid w:val="00842CEE"/>
    <w:rsid w:val="0084403D"/>
    <w:rsid w:val="00844F70"/>
    <w:rsid w:val="00844FC5"/>
    <w:rsid w:val="00846680"/>
    <w:rsid w:val="00847810"/>
    <w:rsid w:val="00852191"/>
    <w:rsid w:val="008523FE"/>
    <w:rsid w:val="008537D8"/>
    <w:rsid w:val="00854857"/>
    <w:rsid w:val="00856BA7"/>
    <w:rsid w:val="008574E7"/>
    <w:rsid w:val="00863505"/>
    <w:rsid w:val="00863A30"/>
    <w:rsid w:val="00865974"/>
    <w:rsid w:val="008669D0"/>
    <w:rsid w:val="00871F6A"/>
    <w:rsid w:val="00872CC3"/>
    <w:rsid w:val="0087322C"/>
    <w:rsid w:val="00875881"/>
    <w:rsid w:val="008811B1"/>
    <w:rsid w:val="008848A1"/>
    <w:rsid w:val="00892749"/>
    <w:rsid w:val="00893A7F"/>
    <w:rsid w:val="00893AC0"/>
    <w:rsid w:val="00893F61"/>
    <w:rsid w:val="00894693"/>
    <w:rsid w:val="008952E8"/>
    <w:rsid w:val="008A49B4"/>
    <w:rsid w:val="008B0EFF"/>
    <w:rsid w:val="008B3D1B"/>
    <w:rsid w:val="008B4A10"/>
    <w:rsid w:val="008B5CC0"/>
    <w:rsid w:val="008B60FE"/>
    <w:rsid w:val="008B6A17"/>
    <w:rsid w:val="008C08A4"/>
    <w:rsid w:val="008C0B52"/>
    <w:rsid w:val="008C2A3C"/>
    <w:rsid w:val="008C3467"/>
    <w:rsid w:val="008C4F82"/>
    <w:rsid w:val="008D169F"/>
    <w:rsid w:val="008D7AB4"/>
    <w:rsid w:val="008D7AFE"/>
    <w:rsid w:val="008E1F5A"/>
    <w:rsid w:val="008E20DE"/>
    <w:rsid w:val="008E5787"/>
    <w:rsid w:val="008E650B"/>
    <w:rsid w:val="008E7802"/>
    <w:rsid w:val="008F160D"/>
    <w:rsid w:val="008F1CB5"/>
    <w:rsid w:val="008F3017"/>
    <w:rsid w:val="008F5B02"/>
    <w:rsid w:val="008F6E4B"/>
    <w:rsid w:val="008F75D2"/>
    <w:rsid w:val="00904341"/>
    <w:rsid w:val="009046DF"/>
    <w:rsid w:val="009076C5"/>
    <w:rsid w:val="00914EBE"/>
    <w:rsid w:val="00916232"/>
    <w:rsid w:val="0092034F"/>
    <w:rsid w:val="00920919"/>
    <w:rsid w:val="00920F29"/>
    <w:rsid w:val="00922160"/>
    <w:rsid w:val="00924CC0"/>
    <w:rsid w:val="009267CF"/>
    <w:rsid w:val="00926AE3"/>
    <w:rsid w:val="0093031C"/>
    <w:rsid w:val="009320E7"/>
    <w:rsid w:val="00935E51"/>
    <w:rsid w:val="00936D37"/>
    <w:rsid w:val="00937581"/>
    <w:rsid w:val="00937F8E"/>
    <w:rsid w:val="0094001A"/>
    <w:rsid w:val="0094052B"/>
    <w:rsid w:val="00941906"/>
    <w:rsid w:val="009425F6"/>
    <w:rsid w:val="00943E0F"/>
    <w:rsid w:val="00943E70"/>
    <w:rsid w:val="00950188"/>
    <w:rsid w:val="009523EE"/>
    <w:rsid w:val="00953CBA"/>
    <w:rsid w:val="00953D12"/>
    <w:rsid w:val="009541F6"/>
    <w:rsid w:val="00954B8D"/>
    <w:rsid w:val="00956425"/>
    <w:rsid w:val="00956721"/>
    <w:rsid w:val="009578BF"/>
    <w:rsid w:val="009605C7"/>
    <w:rsid w:val="0096242D"/>
    <w:rsid w:val="009641FE"/>
    <w:rsid w:val="00967D35"/>
    <w:rsid w:val="00970A60"/>
    <w:rsid w:val="00970B64"/>
    <w:rsid w:val="00971D55"/>
    <w:rsid w:val="0097732A"/>
    <w:rsid w:val="00980100"/>
    <w:rsid w:val="0098296D"/>
    <w:rsid w:val="00984ACA"/>
    <w:rsid w:val="0098750B"/>
    <w:rsid w:val="009903B1"/>
    <w:rsid w:val="00992376"/>
    <w:rsid w:val="0099567A"/>
    <w:rsid w:val="0099630B"/>
    <w:rsid w:val="00997BE8"/>
    <w:rsid w:val="00997C83"/>
    <w:rsid w:val="009A07E2"/>
    <w:rsid w:val="009A1153"/>
    <w:rsid w:val="009A1333"/>
    <w:rsid w:val="009A52C5"/>
    <w:rsid w:val="009A5997"/>
    <w:rsid w:val="009B1286"/>
    <w:rsid w:val="009B38DA"/>
    <w:rsid w:val="009B773F"/>
    <w:rsid w:val="009C0C3E"/>
    <w:rsid w:val="009C0C56"/>
    <w:rsid w:val="009C1F36"/>
    <w:rsid w:val="009C2020"/>
    <w:rsid w:val="009C34F2"/>
    <w:rsid w:val="009C389F"/>
    <w:rsid w:val="009C4F39"/>
    <w:rsid w:val="009C5637"/>
    <w:rsid w:val="009D0EC8"/>
    <w:rsid w:val="009D3838"/>
    <w:rsid w:val="009D3B1C"/>
    <w:rsid w:val="009D435C"/>
    <w:rsid w:val="009D5F90"/>
    <w:rsid w:val="009D69FA"/>
    <w:rsid w:val="009E1B65"/>
    <w:rsid w:val="009E2520"/>
    <w:rsid w:val="009E4709"/>
    <w:rsid w:val="009E59ED"/>
    <w:rsid w:val="009E73F8"/>
    <w:rsid w:val="009F0C93"/>
    <w:rsid w:val="009F19F7"/>
    <w:rsid w:val="009F249D"/>
    <w:rsid w:val="009F331A"/>
    <w:rsid w:val="009F63B3"/>
    <w:rsid w:val="00A013F5"/>
    <w:rsid w:val="00A01CFD"/>
    <w:rsid w:val="00A0361C"/>
    <w:rsid w:val="00A03779"/>
    <w:rsid w:val="00A03B9E"/>
    <w:rsid w:val="00A0678E"/>
    <w:rsid w:val="00A07D34"/>
    <w:rsid w:val="00A1752C"/>
    <w:rsid w:val="00A17E94"/>
    <w:rsid w:val="00A2059D"/>
    <w:rsid w:val="00A2602D"/>
    <w:rsid w:val="00A268C5"/>
    <w:rsid w:val="00A274D9"/>
    <w:rsid w:val="00A27755"/>
    <w:rsid w:val="00A30556"/>
    <w:rsid w:val="00A328A2"/>
    <w:rsid w:val="00A353BB"/>
    <w:rsid w:val="00A35CFE"/>
    <w:rsid w:val="00A36689"/>
    <w:rsid w:val="00A377BC"/>
    <w:rsid w:val="00A3782A"/>
    <w:rsid w:val="00A37A7E"/>
    <w:rsid w:val="00A40E67"/>
    <w:rsid w:val="00A4245B"/>
    <w:rsid w:val="00A43AA9"/>
    <w:rsid w:val="00A44993"/>
    <w:rsid w:val="00A45518"/>
    <w:rsid w:val="00A47364"/>
    <w:rsid w:val="00A50722"/>
    <w:rsid w:val="00A54A27"/>
    <w:rsid w:val="00A55023"/>
    <w:rsid w:val="00A57F5A"/>
    <w:rsid w:val="00A6210C"/>
    <w:rsid w:val="00A632F7"/>
    <w:rsid w:val="00A6365D"/>
    <w:rsid w:val="00A644D1"/>
    <w:rsid w:val="00A65857"/>
    <w:rsid w:val="00A66B63"/>
    <w:rsid w:val="00A67BF4"/>
    <w:rsid w:val="00A7084E"/>
    <w:rsid w:val="00A7140F"/>
    <w:rsid w:val="00A73280"/>
    <w:rsid w:val="00A75383"/>
    <w:rsid w:val="00A753E8"/>
    <w:rsid w:val="00A754C4"/>
    <w:rsid w:val="00A803CC"/>
    <w:rsid w:val="00A807EA"/>
    <w:rsid w:val="00A81460"/>
    <w:rsid w:val="00A8288D"/>
    <w:rsid w:val="00A83F9B"/>
    <w:rsid w:val="00A84CEF"/>
    <w:rsid w:val="00A8637A"/>
    <w:rsid w:val="00A87007"/>
    <w:rsid w:val="00A922F0"/>
    <w:rsid w:val="00A929A1"/>
    <w:rsid w:val="00A92A1F"/>
    <w:rsid w:val="00A931C6"/>
    <w:rsid w:val="00A9404C"/>
    <w:rsid w:val="00A970ED"/>
    <w:rsid w:val="00A97F39"/>
    <w:rsid w:val="00AA0084"/>
    <w:rsid w:val="00AA0F4D"/>
    <w:rsid w:val="00AA235E"/>
    <w:rsid w:val="00AA3378"/>
    <w:rsid w:val="00AA3464"/>
    <w:rsid w:val="00AA6931"/>
    <w:rsid w:val="00AA6D02"/>
    <w:rsid w:val="00AB2F89"/>
    <w:rsid w:val="00AB4916"/>
    <w:rsid w:val="00AC0C32"/>
    <w:rsid w:val="00AC17F4"/>
    <w:rsid w:val="00AC46E2"/>
    <w:rsid w:val="00AD10CF"/>
    <w:rsid w:val="00AD1A81"/>
    <w:rsid w:val="00AD1F05"/>
    <w:rsid w:val="00AD28EE"/>
    <w:rsid w:val="00AD349E"/>
    <w:rsid w:val="00AD387B"/>
    <w:rsid w:val="00AD6B07"/>
    <w:rsid w:val="00AD750D"/>
    <w:rsid w:val="00AE0201"/>
    <w:rsid w:val="00AE0A91"/>
    <w:rsid w:val="00AE145B"/>
    <w:rsid w:val="00AE3112"/>
    <w:rsid w:val="00AE4253"/>
    <w:rsid w:val="00AE4BE1"/>
    <w:rsid w:val="00AE76C9"/>
    <w:rsid w:val="00AE7B65"/>
    <w:rsid w:val="00AF3CE7"/>
    <w:rsid w:val="00AF5325"/>
    <w:rsid w:val="00AF54CC"/>
    <w:rsid w:val="00AF5674"/>
    <w:rsid w:val="00AF7574"/>
    <w:rsid w:val="00B00761"/>
    <w:rsid w:val="00B01179"/>
    <w:rsid w:val="00B0206C"/>
    <w:rsid w:val="00B06AE3"/>
    <w:rsid w:val="00B072C9"/>
    <w:rsid w:val="00B07337"/>
    <w:rsid w:val="00B077A9"/>
    <w:rsid w:val="00B137C8"/>
    <w:rsid w:val="00B13C1C"/>
    <w:rsid w:val="00B14215"/>
    <w:rsid w:val="00B15DD1"/>
    <w:rsid w:val="00B164F9"/>
    <w:rsid w:val="00B21D63"/>
    <w:rsid w:val="00B27FAA"/>
    <w:rsid w:val="00B30D77"/>
    <w:rsid w:val="00B312C9"/>
    <w:rsid w:val="00B33493"/>
    <w:rsid w:val="00B34085"/>
    <w:rsid w:val="00B34F85"/>
    <w:rsid w:val="00B42907"/>
    <w:rsid w:val="00B44109"/>
    <w:rsid w:val="00B44609"/>
    <w:rsid w:val="00B45FEF"/>
    <w:rsid w:val="00B51803"/>
    <w:rsid w:val="00B55931"/>
    <w:rsid w:val="00B55B1D"/>
    <w:rsid w:val="00B57993"/>
    <w:rsid w:val="00B628BC"/>
    <w:rsid w:val="00B67B7B"/>
    <w:rsid w:val="00B714E9"/>
    <w:rsid w:val="00B731CC"/>
    <w:rsid w:val="00B74215"/>
    <w:rsid w:val="00B74D32"/>
    <w:rsid w:val="00B8168E"/>
    <w:rsid w:val="00B84CB8"/>
    <w:rsid w:val="00B8524A"/>
    <w:rsid w:val="00B85339"/>
    <w:rsid w:val="00B85941"/>
    <w:rsid w:val="00B86B97"/>
    <w:rsid w:val="00B87E8D"/>
    <w:rsid w:val="00B905E0"/>
    <w:rsid w:val="00B91AD5"/>
    <w:rsid w:val="00B932A8"/>
    <w:rsid w:val="00BA07E9"/>
    <w:rsid w:val="00BA0F95"/>
    <w:rsid w:val="00BA362B"/>
    <w:rsid w:val="00BA4E14"/>
    <w:rsid w:val="00BB3691"/>
    <w:rsid w:val="00BB36D8"/>
    <w:rsid w:val="00BB45D9"/>
    <w:rsid w:val="00BB5FDB"/>
    <w:rsid w:val="00BC20B1"/>
    <w:rsid w:val="00BC401C"/>
    <w:rsid w:val="00BC42E0"/>
    <w:rsid w:val="00BC5AE6"/>
    <w:rsid w:val="00BC5F3E"/>
    <w:rsid w:val="00BC6F07"/>
    <w:rsid w:val="00BD002A"/>
    <w:rsid w:val="00BD0132"/>
    <w:rsid w:val="00BD0153"/>
    <w:rsid w:val="00BD1FC1"/>
    <w:rsid w:val="00BD27A9"/>
    <w:rsid w:val="00BD3162"/>
    <w:rsid w:val="00BD4533"/>
    <w:rsid w:val="00BE25D8"/>
    <w:rsid w:val="00BE36BE"/>
    <w:rsid w:val="00BE741F"/>
    <w:rsid w:val="00BF0CBD"/>
    <w:rsid w:val="00BF1B0B"/>
    <w:rsid w:val="00BF25A7"/>
    <w:rsid w:val="00BF6328"/>
    <w:rsid w:val="00BF72BE"/>
    <w:rsid w:val="00BF73E6"/>
    <w:rsid w:val="00BF76E5"/>
    <w:rsid w:val="00C04694"/>
    <w:rsid w:val="00C0656E"/>
    <w:rsid w:val="00C07759"/>
    <w:rsid w:val="00C07772"/>
    <w:rsid w:val="00C134C9"/>
    <w:rsid w:val="00C139F9"/>
    <w:rsid w:val="00C144D1"/>
    <w:rsid w:val="00C14688"/>
    <w:rsid w:val="00C16DAC"/>
    <w:rsid w:val="00C247E5"/>
    <w:rsid w:val="00C269BC"/>
    <w:rsid w:val="00C274BB"/>
    <w:rsid w:val="00C277F5"/>
    <w:rsid w:val="00C3311B"/>
    <w:rsid w:val="00C374ED"/>
    <w:rsid w:val="00C37CBC"/>
    <w:rsid w:val="00C404E5"/>
    <w:rsid w:val="00C430F4"/>
    <w:rsid w:val="00C446F6"/>
    <w:rsid w:val="00C472B0"/>
    <w:rsid w:val="00C476A1"/>
    <w:rsid w:val="00C50CFD"/>
    <w:rsid w:val="00C514B1"/>
    <w:rsid w:val="00C53CC0"/>
    <w:rsid w:val="00C55EC7"/>
    <w:rsid w:val="00C62549"/>
    <w:rsid w:val="00C62841"/>
    <w:rsid w:val="00C65632"/>
    <w:rsid w:val="00C65ECE"/>
    <w:rsid w:val="00C6689F"/>
    <w:rsid w:val="00C670B9"/>
    <w:rsid w:val="00C671E3"/>
    <w:rsid w:val="00C67AB4"/>
    <w:rsid w:val="00C71209"/>
    <w:rsid w:val="00C75E4B"/>
    <w:rsid w:val="00C8145F"/>
    <w:rsid w:val="00C82052"/>
    <w:rsid w:val="00C83DCC"/>
    <w:rsid w:val="00C84001"/>
    <w:rsid w:val="00C84608"/>
    <w:rsid w:val="00C864D5"/>
    <w:rsid w:val="00C87864"/>
    <w:rsid w:val="00C9341D"/>
    <w:rsid w:val="00C95409"/>
    <w:rsid w:val="00C95924"/>
    <w:rsid w:val="00C97D25"/>
    <w:rsid w:val="00CA09FB"/>
    <w:rsid w:val="00CA0ED0"/>
    <w:rsid w:val="00CA0FC3"/>
    <w:rsid w:val="00CA5485"/>
    <w:rsid w:val="00CB045B"/>
    <w:rsid w:val="00CC0535"/>
    <w:rsid w:val="00CC079D"/>
    <w:rsid w:val="00CC07D3"/>
    <w:rsid w:val="00CC1CA8"/>
    <w:rsid w:val="00CC1CF3"/>
    <w:rsid w:val="00CC223F"/>
    <w:rsid w:val="00CC41F2"/>
    <w:rsid w:val="00CC679C"/>
    <w:rsid w:val="00CC69A4"/>
    <w:rsid w:val="00CD1668"/>
    <w:rsid w:val="00CD7C75"/>
    <w:rsid w:val="00CE16B5"/>
    <w:rsid w:val="00CE389C"/>
    <w:rsid w:val="00CE6121"/>
    <w:rsid w:val="00CE67D5"/>
    <w:rsid w:val="00CE7449"/>
    <w:rsid w:val="00CF1EC7"/>
    <w:rsid w:val="00CF3E6A"/>
    <w:rsid w:val="00CF5869"/>
    <w:rsid w:val="00D034A6"/>
    <w:rsid w:val="00D03501"/>
    <w:rsid w:val="00D03BA0"/>
    <w:rsid w:val="00D04907"/>
    <w:rsid w:val="00D11749"/>
    <w:rsid w:val="00D122AE"/>
    <w:rsid w:val="00D12C3E"/>
    <w:rsid w:val="00D12E07"/>
    <w:rsid w:val="00D13D08"/>
    <w:rsid w:val="00D164F4"/>
    <w:rsid w:val="00D16949"/>
    <w:rsid w:val="00D17C86"/>
    <w:rsid w:val="00D27E46"/>
    <w:rsid w:val="00D317CD"/>
    <w:rsid w:val="00D34DB8"/>
    <w:rsid w:val="00D35CA0"/>
    <w:rsid w:val="00D36240"/>
    <w:rsid w:val="00D372C2"/>
    <w:rsid w:val="00D37E9E"/>
    <w:rsid w:val="00D44917"/>
    <w:rsid w:val="00D475DF"/>
    <w:rsid w:val="00D47DD8"/>
    <w:rsid w:val="00D47F39"/>
    <w:rsid w:val="00D51E8E"/>
    <w:rsid w:val="00D522A3"/>
    <w:rsid w:val="00D5480B"/>
    <w:rsid w:val="00D57DE0"/>
    <w:rsid w:val="00D61679"/>
    <w:rsid w:val="00D628D8"/>
    <w:rsid w:val="00D62C7F"/>
    <w:rsid w:val="00D65803"/>
    <w:rsid w:val="00D65F13"/>
    <w:rsid w:val="00D72087"/>
    <w:rsid w:val="00D74E9F"/>
    <w:rsid w:val="00D74EFB"/>
    <w:rsid w:val="00D7500D"/>
    <w:rsid w:val="00D77378"/>
    <w:rsid w:val="00D77B6D"/>
    <w:rsid w:val="00D80CBE"/>
    <w:rsid w:val="00D81FEA"/>
    <w:rsid w:val="00D82600"/>
    <w:rsid w:val="00D8295E"/>
    <w:rsid w:val="00D829C5"/>
    <w:rsid w:val="00D83B73"/>
    <w:rsid w:val="00D90292"/>
    <w:rsid w:val="00D91E3C"/>
    <w:rsid w:val="00D93F7A"/>
    <w:rsid w:val="00D94495"/>
    <w:rsid w:val="00D9551D"/>
    <w:rsid w:val="00D97D0E"/>
    <w:rsid w:val="00DA2799"/>
    <w:rsid w:val="00DA4056"/>
    <w:rsid w:val="00DA4B32"/>
    <w:rsid w:val="00DA4E80"/>
    <w:rsid w:val="00DB1C59"/>
    <w:rsid w:val="00DB355E"/>
    <w:rsid w:val="00DB4024"/>
    <w:rsid w:val="00DB410D"/>
    <w:rsid w:val="00DB6878"/>
    <w:rsid w:val="00DB6E7E"/>
    <w:rsid w:val="00DC47FB"/>
    <w:rsid w:val="00DD1624"/>
    <w:rsid w:val="00DD6CD9"/>
    <w:rsid w:val="00DD6FB6"/>
    <w:rsid w:val="00DE0895"/>
    <w:rsid w:val="00DE519E"/>
    <w:rsid w:val="00DE68D7"/>
    <w:rsid w:val="00DE7A5C"/>
    <w:rsid w:val="00DF121F"/>
    <w:rsid w:val="00DF1ACA"/>
    <w:rsid w:val="00DF396B"/>
    <w:rsid w:val="00DF7994"/>
    <w:rsid w:val="00E0131D"/>
    <w:rsid w:val="00E04265"/>
    <w:rsid w:val="00E052B5"/>
    <w:rsid w:val="00E07889"/>
    <w:rsid w:val="00E10294"/>
    <w:rsid w:val="00E10C91"/>
    <w:rsid w:val="00E13E70"/>
    <w:rsid w:val="00E14A2A"/>
    <w:rsid w:val="00E20705"/>
    <w:rsid w:val="00E2098D"/>
    <w:rsid w:val="00E20BAA"/>
    <w:rsid w:val="00E2103B"/>
    <w:rsid w:val="00E22BB2"/>
    <w:rsid w:val="00E23EC7"/>
    <w:rsid w:val="00E262DA"/>
    <w:rsid w:val="00E26E33"/>
    <w:rsid w:val="00E26FE5"/>
    <w:rsid w:val="00E27C3F"/>
    <w:rsid w:val="00E30595"/>
    <w:rsid w:val="00E30C4F"/>
    <w:rsid w:val="00E32C40"/>
    <w:rsid w:val="00E3506A"/>
    <w:rsid w:val="00E37D4F"/>
    <w:rsid w:val="00E41613"/>
    <w:rsid w:val="00E41E14"/>
    <w:rsid w:val="00E4339E"/>
    <w:rsid w:val="00E4349F"/>
    <w:rsid w:val="00E462E8"/>
    <w:rsid w:val="00E5078B"/>
    <w:rsid w:val="00E50A8F"/>
    <w:rsid w:val="00E56991"/>
    <w:rsid w:val="00E57A89"/>
    <w:rsid w:val="00E60B67"/>
    <w:rsid w:val="00E60BDD"/>
    <w:rsid w:val="00E6357F"/>
    <w:rsid w:val="00E65F3A"/>
    <w:rsid w:val="00E65F87"/>
    <w:rsid w:val="00E66A3F"/>
    <w:rsid w:val="00E70DF7"/>
    <w:rsid w:val="00E7367F"/>
    <w:rsid w:val="00E80018"/>
    <w:rsid w:val="00E80A0E"/>
    <w:rsid w:val="00E840FF"/>
    <w:rsid w:val="00E86F20"/>
    <w:rsid w:val="00E86F7C"/>
    <w:rsid w:val="00E90B95"/>
    <w:rsid w:val="00E94CEE"/>
    <w:rsid w:val="00E95A0D"/>
    <w:rsid w:val="00E95AD7"/>
    <w:rsid w:val="00EA021C"/>
    <w:rsid w:val="00EA0523"/>
    <w:rsid w:val="00EA10D3"/>
    <w:rsid w:val="00EA1191"/>
    <w:rsid w:val="00EA12A7"/>
    <w:rsid w:val="00EA3F6F"/>
    <w:rsid w:val="00EA3FD9"/>
    <w:rsid w:val="00EA5F9D"/>
    <w:rsid w:val="00EB252E"/>
    <w:rsid w:val="00EB3317"/>
    <w:rsid w:val="00EB3839"/>
    <w:rsid w:val="00EB41DB"/>
    <w:rsid w:val="00EB58BD"/>
    <w:rsid w:val="00EC2213"/>
    <w:rsid w:val="00EC23DF"/>
    <w:rsid w:val="00EC2A57"/>
    <w:rsid w:val="00EC2DD9"/>
    <w:rsid w:val="00EC330A"/>
    <w:rsid w:val="00EC55D0"/>
    <w:rsid w:val="00EC7B02"/>
    <w:rsid w:val="00ED2363"/>
    <w:rsid w:val="00ED2713"/>
    <w:rsid w:val="00ED38A1"/>
    <w:rsid w:val="00ED5344"/>
    <w:rsid w:val="00ED5E5D"/>
    <w:rsid w:val="00ED6227"/>
    <w:rsid w:val="00EE089F"/>
    <w:rsid w:val="00EE1347"/>
    <w:rsid w:val="00EE4626"/>
    <w:rsid w:val="00EE5C7C"/>
    <w:rsid w:val="00EF094D"/>
    <w:rsid w:val="00EF149B"/>
    <w:rsid w:val="00EF6A45"/>
    <w:rsid w:val="00F00DAD"/>
    <w:rsid w:val="00F02108"/>
    <w:rsid w:val="00F02411"/>
    <w:rsid w:val="00F052C8"/>
    <w:rsid w:val="00F056C5"/>
    <w:rsid w:val="00F140C1"/>
    <w:rsid w:val="00F173FD"/>
    <w:rsid w:val="00F20038"/>
    <w:rsid w:val="00F2022C"/>
    <w:rsid w:val="00F23617"/>
    <w:rsid w:val="00F2767E"/>
    <w:rsid w:val="00F31E91"/>
    <w:rsid w:val="00F33EC0"/>
    <w:rsid w:val="00F40CB3"/>
    <w:rsid w:val="00F416CB"/>
    <w:rsid w:val="00F42A05"/>
    <w:rsid w:val="00F43619"/>
    <w:rsid w:val="00F44D6B"/>
    <w:rsid w:val="00F45085"/>
    <w:rsid w:val="00F46475"/>
    <w:rsid w:val="00F473D0"/>
    <w:rsid w:val="00F550BA"/>
    <w:rsid w:val="00F550EE"/>
    <w:rsid w:val="00F57EFC"/>
    <w:rsid w:val="00F61892"/>
    <w:rsid w:val="00F62A55"/>
    <w:rsid w:val="00F646F9"/>
    <w:rsid w:val="00F6583B"/>
    <w:rsid w:val="00F66C2C"/>
    <w:rsid w:val="00F66FCA"/>
    <w:rsid w:val="00F67422"/>
    <w:rsid w:val="00F67CC1"/>
    <w:rsid w:val="00F753E8"/>
    <w:rsid w:val="00F76148"/>
    <w:rsid w:val="00F7639C"/>
    <w:rsid w:val="00F76847"/>
    <w:rsid w:val="00F8091D"/>
    <w:rsid w:val="00F822BB"/>
    <w:rsid w:val="00F82C8D"/>
    <w:rsid w:val="00F84A1E"/>
    <w:rsid w:val="00F877E4"/>
    <w:rsid w:val="00F87CAC"/>
    <w:rsid w:val="00F924A8"/>
    <w:rsid w:val="00F92614"/>
    <w:rsid w:val="00FA0483"/>
    <w:rsid w:val="00FA2943"/>
    <w:rsid w:val="00FA7059"/>
    <w:rsid w:val="00FB113D"/>
    <w:rsid w:val="00FB5A84"/>
    <w:rsid w:val="00FC0068"/>
    <w:rsid w:val="00FC01C3"/>
    <w:rsid w:val="00FC06C3"/>
    <w:rsid w:val="00FC1DC4"/>
    <w:rsid w:val="00FC5556"/>
    <w:rsid w:val="00FC5A81"/>
    <w:rsid w:val="00FC5CC7"/>
    <w:rsid w:val="00FC6F4A"/>
    <w:rsid w:val="00FC7D9B"/>
    <w:rsid w:val="00FD1CE0"/>
    <w:rsid w:val="00FD27BE"/>
    <w:rsid w:val="00FD3A63"/>
    <w:rsid w:val="00FD5786"/>
    <w:rsid w:val="00FE037F"/>
    <w:rsid w:val="00FE2A24"/>
    <w:rsid w:val="00FF2D8E"/>
    <w:rsid w:val="00FF4349"/>
    <w:rsid w:val="00FF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EA607C"/>
  <w15:chartTrackingRefBased/>
  <w15:docId w15:val="{6A047B5B-F14C-4497-85ED-B5CAAA312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7587"/>
    <w:pPr>
      <w:overflowPunct w:val="0"/>
      <w:autoSpaceDE w:val="0"/>
      <w:autoSpaceDN w:val="0"/>
      <w:adjustRightInd w:val="0"/>
      <w:spacing w:line="360" w:lineRule="auto"/>
      <w:textAlignment w:val="baseline"/>
    </w:pPr>
    <w:rPr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372C2"/>
    <w:pPr>
      <w:keepNext/>
      <w:numPr>
        <w:numId w:val="19"/>
      </w:numPr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link w:val="20"/>
    <w:uiPriority w:val="9"/>
    <w:qFormat/>
    <w:rsid w:val="00D372C2"/>
    <w:pPr>
      <w:keepNext/>
      <w:numPr>
        <w:ilvl w:val="1"/>
        <w:numId w:val="19"/>
      </w:numPr>
      <w:spacing w:before="240" w:after="60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qFormat/>
    <w:rsid w:val="00D372C2"/>
    <w:pPr>
      <w:keepNext/>
      <w:numPr>
        <w:ilvl w:val="2"/>
        <w:numId w:val="19"/>
      </w:numPr>
      <w:spacing w:before="120" w:after="6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qFormat/>
    <w:rsid w:val="006843EB"/>
    <w:pPr>
      <w:keepNext/>
      <w:numPr>
        <w:ilvl w:val="3"/>
        <w:numId w:val="19"/>
      </w:numPr>
      <w:spacing w:before="240" w:after="6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qFormat/>
    <w:rsid w:val="00604945"/>
    <w:pPr>
      <w:numPr>
        <w:ilvl w:val="4"/>
        <w:numId w:val="19"/>
      </w:numPr>
      <w:spacing w:before="240" w:after="6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qFormat/>
    <w:rsid w:val="00604945"/>
    <w:pPr>
      <w:numPr>
        <w:ilvl w:val="5"/>
        <w:numId w:val="19"/>
      </w:numPr>
      <w:spacing w:before="240" w:after="60"/>
      <w:outlineLvl w:val="5"/>
    </w:pPr>
    <w:rPr>
      <w:b/>
      <w:i/>
    </w:rPr>
  </w:style>
  <w:style w:type="paragraph" w:styleId="7">
    <w:name w:val="heading 7"/>
    <w:basedOn w:val="a"/>
    <w:next w:val="a"/>
    <w:link w:val="70"/>
    <w:uiPriority w:val="9"/>
    <w:qFormat/>
    <w:rsid w:val="00604945"/>
    <w:pPr>
      <w:numPr>
        <w:ilvl w:val="6"/>
        <w:numId w:val="19"/>
      </w:numPr>
      <w:spacing w:before="240" w:after="60"/>
      <w:outlineLvl w:val="6"/>
    </w:pPr>
    <w:rPr>
      <w:b/>
      <w:sz w:val="20"/>
    </w:rPr>
  </w:style>
  <w:style w:type="paragraph" w:styleId="8">
    <w:name w:val="heading 8"/>
    <w:basedOn w:val="a"/>
    <w:next w:val="a"/>
    <w:link w:val="80"/>
    <w:uiPriority w:val="9"/>
    <w:qFormat/>
    <w:rsid w:val="00604945"/>
    <w:pPr>
      <w:numPr>
        <w:ilvl w:val="7"/>
        <w:numId w:val="19"/>
      </w:numPr>
      <w:spacing w:before="240" w:after="60"/>
      <w:outlineLvl w:val="7"/>
    </w:pPr>
    <w:rPr>
      <w:b/>
      <w:i/>
      <w:sz w:val="20"/>
    </w:rPr>
  </w:style>
  <w:style w:type="paragraph" w:styleId="9">
    <w:name w:val="heading 9"/>
    <w:basedOn w:val="a"/>
    <w:next w:val="a"/>
    <w:link w:val="90"/>
    <w:uiPriority w:val="9"/>
    <w:qFormat/>
    <w:rsid w:val="00604945"/>
    <w:pPr>
      <w:numPr>
        <w:ilvl w:val="8"/>
        <w:numId w:val="19"/>
      </w:num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right" w:pos="9639"/>
      </w:tabs>
      <w:spacing w:after="240"/>
    </w:pPr>
    <w:rPr>
      <w:sz w:val="20"/>
    </w:rPr>
  </w:style>
  <w:style w:type="paragraph" w:styleId="a4">
    <w:name w:val="footer"/>
    <w:basedOn w:val="a"/>
    <w:link w:val="a5"/>
    <w:pPr>
      <w:pBdr>
        <w:top w:val="single" w:sz="6" w:space="1" w:color="auto"/>
      </w:pBdr>
      <w:tabs>
        <w:tab w:val="right" w:pos="9639"/>
      </w:tabs>
    </w:pPr>
    <w:rPr>
      <w:sz w:val="20"/>
    </w:rPr>
  </w:style>
  <w:style w:type="paragraph" w:styleId="21">
    <w:name w:val="toc 2"/>
    <w:basedOn w:val="a"/>
    <w:next w:val="a"/>
    <w:uiPriority w:val="39"/>
    <w:pPr>
      <w:tabs>
        <w:tab w:val="right" w:leader="dot" w:pos="9639"/>
      </w:tabs>
      <w:spacing w:before="60" w:after="60"/>
      <w:ind w:left="284"/>
    </w:pPr>
  </w:style>
  <w:style w:type="paragraph" w:styleId="31">
    <w:name w:val="toc 3"/>
    <w:basedOn w:val="a"/>
    <w:next w:val="a"/>
    <w:uiPriority w:val="39"/>
    <w:pPr>
      <w:tabs>
        <w:tab w:val="right" w:leader="dot" w:pos="9639"/>
      </w:tabs>
      <w:ind w:left="425"/>
    </w:pPr>
  </w:style>
  <w:style w:type="paragraph" w:styleId="11">
    <w:name w:val="toc 1"/>
    <w:basedOn w:val="a"/>
    <w:next w:val="a"/>
    <w:uiPriority w:val="39"/>
    <w:pPr>
      <w:tabs>
        <w:tab w:val="right" w:leader="dot" w:pos="9639"/>
      </w:tabs>
      <w:spacing w:before="120" w:after="60"/>
    </w:pPr>
    <w:rPr>
      <w:b/>
    </w:rPr>
  </w:style>
  <w:style w:type="paragraph" w:customStyle="1" w:styleId="berschrift">
    <w:name w:val="Überschrift"/>
    <w:basedOn w:val="a"/>
    <w:next w:val="a"/>
    <w:pPr>
      <w:keepNext/>
      <w:keepLines/>
      <w:spacing w:before="360" w:after="240"/>
    </w:pPr>
    <w:rPr>
      <w:b/>
      <w:sz w:val="28"/>
    </w:rPr>
  </w:style>
  <w:style w:type="paragraph" w:customStyle="1" w:styleId="KommentierterInhalt">
    <w:name w:val="Kommentierter Inhalt"/>
    <w:basedOn w:val="a"/>
    <w:next w:val="a"/>
    <w:link w:val="KommentierterInhaltZchn"/>
    <w:rPr>
      <w:i/>
      <w:color w:val="0000FF"/>
    </w:rPr>
  </w:style>
  <w:style w:type="paragraph" w:styleId="41">
    <w:name w:val="toc 4"/>
    <w:basedOn w:val="a"/>
    <w:next w:val="a"/>
    <w:semiHidden/>
    <w:pPr>
      <w:tabs>
        <w:tab w:val="right" w:leader="dot" w:pos="9639"/>
      </w:tabs>
      <w:ind w:left="660"/>
    </w:pPr>
  </w:style>
  <w:style w:type="paragraph" w:styleId="51">
    <w:name w:val="toc 5"/>
    <w:basedOn w:val="a"/>
    <w:next w:val="a"/>
    <w:semiHidden/>
    <w:pPr>
      <w:tabs>
        <w:tab w:val="right" w:leader="dot" w:pos="9639"/>
      </w:tabs>
      <w:ind w:left="880"/>
    </w:pPr>
  </w:style>
  <w:style w:type="paragraph" w:styleId="61">
    <w:name w:val="toc 6"/>
    <w:basedOn w:val="a"/>
    <w:next w:val="a"/>
    <w:semiHidden/>
    <w:pPr>
      <w:tabs>
        <w:tab w:val="right" w:leader="dot" w:pos="9639"/>
      </w:tabs>
      <w:ind w:left="1100"/>
    </w:pPr>
  </w:style>
  <w:style w:type="paragraph" w:styleId="71">
    <w:name w:val="toc 7"/>
    <w:basedOn w:val="a"/>
    <w:next w:val="a"/>
    <w:semiHidden/>
    <w:pPr>
      <w:tabs>
        <w:tab w:val="right" w:leader="dot" w:pos="9639"/>
      </w:tabs>
      <w:ind w:left="1320"/>
    </w:pPr>
  </w:style>
  <w:style w:type="paragraph" w:styleId="81">
    <w:name w:val="toc 8"/>
    <w:basedOn w:val="a"/>
    <w:next w:val="a"/>
    <w:semiHidden/>
    <w:pPr>
      <w:tabs>
        <w:tab w:val="right" w:leader="dot" w:pos="9639"/>
      </w:tabs>
      <w:ind w:left="1540"/>
    </w:pPr>
  </w:style>
  <w:style w:type="paragraph" w:styleId="91">
    <w:name w:val="toc 9"/>
    <w:basedOn w:val="a"/>
    <w:next w:val="a"/>
    <w:semiHidden/>
    <w:pPr>
      <w:tabs>
        <w:tab w:val="right" w:leader="dot" w:pos="9639"/>
      </w:tabs>
      <w:ind w:left="1760"/>
    </w:pPr>
  </w:style>
  <w:style w:type="paragraph" w:customStyle="1" w:styleId="Projekt">
    <w:name w:val="Projekt"/>
    <w:basedOn w:val="a"/>
    <w:pPr>
      <w:widowControl w:val="0"/>
      <w:spacing w:before="120" w:after="120"/>
    </w:pPr>
    <w:rPr>
      <w:sz w:val="36"/>
    </w:rPr>
  </w:style>
  <w:style w:type="paragraph" w:customStyle="1" w:styleId="Version">
    <w:name w:val="Version"/>
    <w:basedOn w:val="a"/>
    <w:pPr>
      <w:widowControl w:val="0"/>
      <w:spacing w:before="120" w:after="120"/>
    </w:pPr>
    <w:rPr>
      <w:sz w:val="36"/>
    </w:rPr>
  </w:style>
  <w:style w:type="character" w:styleId="a6">
    <w:name w:val="Emphasis"/>
    <w:qFormat/>
    <w:rsid w:val="00604945"/>
    <w:rPr>
      <w:i/>
      <w:iCs/>
    </w:rPr>
  </w:style>
  <w:style w:type="paragraph" w:styleId="a7">
    <w:name w:val="Document Map"/>
    <w:basedOn w:val="a"/>
    <w:link w:val="a8"/>
    <w:rsid w:val="00C269BC"/>
    <w:rPr>
      <w:rFonts w:ascii="宋体"/>
      <w:sz w:val="18"/>
      <w:szCs w:val="18"/>
    </w:rPr>
  </w:style>
  <w:style w:type="character" w:customStyle="1" w:styleId="a8">
    <w:name w:val="文档结构图 字符"/>
    <w:link w:val="a7"/>
    <w:rsid w:val="00C269BC"/>
    <w:rPr>
      <w:rFonts w:ascii="宋体" w:hAnsi="Arial"/>
      <w:sz w:val="18"/>
      <w:szCs w:val="18"/>
      <w:lang w:eastAsia="en-US"/>
    </w:rPr>
  </w:style>
  <w:style w:type="paragraph" w:styleId="a9">
    <w:name w:val="Normal Indent"/>
    <w:basedOn w:val="a"/>
    <w:rsid w:val="00AB4916"/>
    <w:pPr>
      <w:widowControl w:val="0"/>
      <w:overflowPunct/>
      <w:autoSpaceDE/>
      <w:autoSpaceDN/>
      <w:adjustRightInd/>
      <w:ind w:firstLine="420"/>
      <w:jc w:val="both"/>
      <w:textAlignment w:val="auto"/>
    </w:pPr>
    <w:rPr>
      <w:kern w:val="2"/>
      <w:sz w:val="21"/>
      <w:lang w:eastAsia="zh-CN"/>
    </w:rPr>
  </w:style>
  <w:style w:type="character" w:customStyle="1" w:styleId="a5">
    <w:name w:val="页脚 字符"/>
    <w:link w:val="a4"/>
    <w:rsid w:val="00137FC9"/>
    <w:rPr>
      <w:rFonts w:ascii="Arial" w:hAnsi="Arial"/>
      <w:lang w:eastAsia="en-US"/>
    </w:rPr>
  </w:style>
  <w:style w:type="character" w:customStyle="1" w:styleId="KommentierterInhaltZchn">
    <w:name w:val="Kommentierter Inhalt Zchn"/>
    <w:link w:val="KommentierterInhalt"/>
    <w:rsid w:val="00E70DF7"/>
    <w:rPr>
      <w:rFonts w:ascii="Arial" w:hAnsi="Arial"/>
      <w:i/>
      <w:color w:val="0000FF"/>
      <w:sz w:val="22"/>
      <w:lang w:eastAsia="en-US"/>
    </w:rPr>
  </w:style>
  <w:style w:type="character" w:customStyle="1" w:styleId="10">
    <w:name w:val="标题 1 字符"/>
    <w:link w:val="1"/>
    <w:uiPriority w:val="9"/>
    <w:rsid w:val="00D372C2"/>
    <w:rPr>
      <w:b/>
      <w:kern w:val="28"/>
      <w:sz w:val="28"/>
      <w:lang w:eastAsia="en-US"/>
    </w:rPr>
  </w:style>
  <w:style w:type="character" w:customStyle="1" w:styleId="20">
    <w:name w:val="标题 2 字符"/>
    <w:link w:val="2"/>
    <w:uiPriority w:val="9"/>
    <w:rsid w:val="00D372C2"/>
    <w:rPr>
      <w:b/>
      <w:sz w:val="24"/>
      <w:lang w:eastAsia="en-US"/>
    </w:rPr>
  </w:style>
  <w:style w:type="character" w:customStyle="1" w:styleId="30">
    <w:name w:val="标题 3 字符"/>
    <w:link w:val="3"/>
    <w:uiPriority w:val="9"/>
    <w:rsid w:val="00D372C2"/>
    <w:rPr>
      <w:b/>
      <w:sz w:val="22"/>
      <w:lang w:eastAsia="en-US"/>
    </w:rPr>
  </w:style>
  <w:style w:type="character" w:customStyle="1" w:styleId="40">
    <w:name w:val="标题 4 字符"/>
    <w:link w:val="4"/>
    <w:uiPriority w:val="9"/>
    <w:rsid w:val="006843EB"/>
    <w:rPr>
      <w:rFonts w:ascii="Courier New" w:hAnsi="Courier New"/>
      <w:b/>
      <w:sz w:val="22"/>
      <w:lang w:eastAsia="en-US"/>
    </w:rPr>
  </w:style>
  <w:style w:type="character" w:customStyle="1" w:styleId="50">
    <w:name w:val="标题 5 字符"/>
    <w:link w:val="5"/>
    <w:rsid w:val="00604945"/>
    <w:rPr>
      <w:rFonts w:ascii="Arial" w:hAnsi="Arial"/>
      <w:b/>
      <w:sz w:val="22"/>
      <w:lang w:eastAsia="en-US"/>
    </w:rPr>
  </w:style>
  <w:style w:type="character" w:customStyle="1" w:styleId="60">
    <w:name w:val="标题 6 字符"/>
    <w:link w:val="6"/>
    <w:rsid w:val="00604945"/>
    <w:rPr>
      <w:rFonts w:ascii="Arial" w:hAnsi="Arial"/>
      <w:b/>
      <w:i/>
      <w:sz w:val="22"/>
      <w:lang w:eastAsia="en-US"/>
    </w:rPr>
  </w:style>
  <w:style w:type="character" w:customStyle="1" w:styleId="70">
    <w:name w:val="标题 7 字符"/>
    <w:link w:val="7"/>
    <w:rsid w:val="00604945"/>
    <w:rPr>
      <w:rFonts w:ascii="Arial" w:hAnsi="Arial"/>
      <w:b/>
      <w:lang w:eastAsia="en-US"/>
    </w:rPr>
  </w:style>
  <w:style w:type="character" w:customStyle="1" w:styleId="80">
    <w:name w:val="标题 8 字符"/>
    <w:link w:val="8"/>
    <w:rsid w:val="00604945"/>
    <w:rPr>
      <w:rFonts w:ascii="Arial" w:hAnsi="Arial"/>
      <w:b/>
      <w:i/>
      <w:lang w:eastAsia="en-US"/>
    </w:rPr>
  </w:style>
  <w:style w:type="character" w:customStyle="1" w:styleId="90">
    <w:name w:val="标题 9 字符"/>
    <w:link w:val="9"/>
    <w:rsid w:val="00604945"/>
    <w:rPr>
      <w:rFonts w:ascii="Arial" w:hAnsi="Arial"/>
      <w:b/>
      <w:i/>
      <w:sz w:val="18"/>
      <w:lang w:eastAsia="en-US"/>
    </w:rPr>
  </w:style>
  <w:style w:type="paragraph" w:styleId="aa">
    <w:name w:val="Title"/>
    <w:basedOn w:val="a"/>
    <w:next w:val="a"/>
    <w:link w:val="ab"/>
    <w:qFormat/>
    <w:rsid w:val="00604945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b">
    <w:name w:val="标题 字符"/>
    <w:link w:val="aa"/>
    <w:rsid w:val="00604945"/>
    <w:rPr>
      <w:rFonts w:ascii="Cambria" w:hAnsi="Cambria" w:cs="Times New Roman"/>
      <w:b/>
      <w:bCs/>
      <w:sz w:val="32"/>
      <w:szCs w:val="32"/>
      <w:lang w:eastAsia="en-US"/>
    </w:rPr>
  </w:style>
  <w:style w:type="paragraph" w:styleId="ac">
    <w:name w:val="Subtitle"/>
    <w:basedOn w:val="a"/>
    <w:next w:val="a"/>
    <w:link w:val="ad"/>
    <w:qFormat/>
    <w:rsid w:val="00604945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d">
    <w:name w:val="副标题 字符"/>
    <w:link w:val="ac"/>
    <w:rsid w:val="00604945"/>
    <w:rPr>
      <w:rFonts w:ascii="Cambria" w:hAnsi="Cambria" w:cs="Times New Roman"/>
      <w:b/>
      <w:bCs/>
      <w:kern w:val="28"/>
      <w:sz w:val="32"/>
      <w:szCs w:val="32"/>
      <w:lang w:eastAsia="en-US"/>
    </w:rPr>
  </w:style>
  <w:style w:type="character" w:styleId="ae">
    <w:name w:val="Strong"/>
    <w:qFormat/>
    <w:rsid w:val="00604945"/>
    <w:rPr>
      <w:b/>
      <w:bCs/>
    </w:rPr>
  </w:style>
  <w:style w:type="paragraph" w:styleId="af">
    <w:name w:val="No Spacing"/>
    <w:basedOn w:val="a"/>
    <w:uiPriority w:val="1"/>
    <w:qFormat/>
    <w:rsid w:val="00D372C2"/>
  </w:style>
  <w:style w:type="paragraph" w:styleId="af0">
    <w:name w:val="List Paragraph"/>
    <w:basedOn w:val="a"/>
    <w:uiPriority w:val="34"/>
    <w:qFormat/>
    <w:rsid w:val="00604945"/>
    <w:pPr>
      <w:ind w:firstLineChars="200" w:firstLine="420"/>
    </w:pPr>
  </w:style>
  <w:style w:type="paragraph" w:styleId="af1">
    <w:name w:val="Quote"/>
    <w:basedOn w:val="a"/>
    <w:next w:val="a"/>
    <w:link w:val="af2"/>
    <w:uiPriority w:val="29"/>
    <w:qFormat/>
    <w:rsid w:val="00604945"/>
    <w:rPr>
      <w:i/>
      <w:iCs/>
      <w:color w:val="000000"/>
    </w:rPr>
  </w:style>
  <w:style w:type="character" w:customStyle="1" w:styleId="af2">
    <w:name w:val="引用 字符"/>
    <w:link w:val="af1"/>
    <w:uiPriority w:val="29"/>
    <w:rsid w:val="00604945"/>
    <w:rPr>
      <w:rFonts w:ascii="Arial" w:hAnsi="Arial"/>
      <w:i/>
      <w:iCs/>
      <w:color w:val="000000"/>
      <w:sz w:val="22"/>
      <w:lang w:eastAsia="en-US"/>
    </w:rPr>
  </w:style>
  <w:style w:type="paragraph" w:styleId="af3">
    <w:name w:val="Intense Quote"/>
    <w:basedOn w:val="a"/>
    <w:next w:val="a"/>
    <w:link w:val="af4"/>
    <w:uiPriority w:val="30"/>
    <w:qFormat/>
    <w:rsid w:val="00604945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4">
    <w:name w:val="明显引用 字符"/>
    <w:link w:val="af3"/>
    <w:uiPriority w:val="30"/>
    <w:rsid w:val="00604945"/>
    <w:rPr>
      <w:rFonts w:ascii="Arial" w:hAnsi="Arial"/>
      <w:b/>
      <w:bCs/>
      <w:i/>
      <w:iCs/>
      <w:color w:val="4F81BD"/>
      <w:sz w:val="22"/>
      <w:lang w:eastAsia="en-US"/>
    </w:rPr>
  </w:style>
  <w:style w:type="character" w:styleId="af5">
    <w:name w:val="Subtle Emphasis"/>
    <w:uiPriority w:val="19"/>
    <w:qFormat/>
    <w:rsid w:val="00604945"/>
    <w:rPr>
      <w:i/>
      <w:iCs/>
      <w:color w:val="808080"/>
    </w:rPr>
  </w:style>
  <w:style w:type="character" w:styleId="af6">
    <w:name w:val="Intense Emphasis"/>
    <w:uiPriority w:val="21"/>
    <w:qFormat/>
    <w:rsid w:val="00604945"/>
    <w:rPr>
      <w:b/>
      <w:bCs/>
      <w:i/>
      <w:iCs/>
      <w:color w:val="4F81BD"/>
    </w:rPr>
  </w:style>
  <w:style w:type="character" w:styleId="af7">
    <w:name w:val="Subtle Reference"/>
    <w:uiPriority w:val="31"/>
    <w:qFormat/>
    <w:rsid w:val="00604945"/>
    <w:rPr>
      <w:smallCaps/>
      <w:color w:val="C0504D"/>
      <w:u w:val="single"/>
    </w:rPr>
  </w:style>
  <w:style w:type="character" w:styleId="af8">
    <w:name w:val="Intense Reference"/>
    <w:uiPriority w:val="32"/>
    <w:qFormat/>
    <w:rsid w:val="00604945"/>
    <w:rPr>
      <w:b/>
      <w:bCs/>
      <w:smallCaps/>
      <w:color w:val="C0504D"/>
      <w:spacing w:val="5"/>
      <w:u w:val="single"/>
    </w:rPr>
  </w:style>
  <w:style w:type="character" w:styleId="af9">
    <w:name w:val="Book Title"/>
    <w:uiPriority w:val="33"/>
    <w:qFormat/>
    <w:rsid w:val="00604945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604945"/>
    <w:pPr>
      <w:keepLines/>
      <w:numPr>
        <w:numId w:val="0"/>
      </w:numPr>
      <w:spacing w:before="340" w:after="330" w:line="578" w:lineRule="auto"/>
      <w:outlineLvl w:val="9"/>
    </w:pPr>
    <w:rPr>
      <w:bCs/>
      <w:kern w:val="44"/>
      <w:sz w:val="44"/>
      <w:szCs w:val="44"/>
    </w:rPr>
  </w:style>
  <w:style w:type="paragraph" w:styleId="afa">
    <w:name w:val="Balloon Text"/>
    <w:basedOn w:val="a"/>
    <w:link w:val="afb"/>
    <w:rsid w:val="008B60FE"/>
    <w:rPr>
      <w:sz w:val="18"/>
      <w:szCs w:val="18"/>
    </w:rPr>
  </w:style>
  <w:style w:type="character" w:customStyle="1" w:styleId="afb">
    <w:name w:val="批注框文本 字符"/>
    <w:link w:val="afa"/>
    <w:rsid w:val="008B60FE"/>
    <w:rPr>
      <w:rFonts w:ascii="Arial" w:hAnsi="Arial"/>
      <w:sz w:val="18"/>
      <w:szCs w:val="18"/>
      <w:lang w:eastAsia="en-US"/>
    </w:rPr>
  </w:style>
  <w:style w:type="character" w:styleId="afc">
    <w:name w:val="Hyperlink"/>
    <w:uiPriority w:val="99"/>
    <w:unhideWhenUsed/>
    <w:rsid w:val="00E2070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8370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textAlignment w:val="auto"/>
    </w:pPr>
    <w:rPr>
      <w:rFonts w:ascii="宋体" w:hAnsi="宋体" w:cs="宋体"/>
      <w:sz w:val="24"/>
      <w:szCs w:val="24"/>
      <w:lang w:eastAsia="zh-CN"/>
    </w:rPr>
  </w:style>
  <w:style w:type="character" w:customStyle="1" w:styleId="HTML0">
    <w:name w:val="HTML 预设格式 字符"/>
    <w:link w:val="HTML"/>
    <w:uiPriority w:val="99"/>
    <w:rsid w:val="008370AE"/>
    <w:rPr>
      <w:rFonts w:ascii="宋体" w:hAnsi="宋体" w:cs="宋体"/>
      <w:sz w:val="24"/>
      <w:szCs w:val="24"/>
    </w:rPr>
  </w:style>
  <w:style w:type="table" w:styleId="afd">
    <w:name w:val="Table Grid"/>
    <w:basedOn w:val="a1"/>
    <w:rsid w:val="008F75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caption"/>
    <w:basedOn w:val="a"/>
    <w:next w:val="a"/>
    <w:unhideWhenUsed/>
    <w:qFormat/>
    <w:rsid w:val="00BC6F07"/>
    <w:pPr>
      <w:ind w:firstLineChars="200" w:firstLine="200"/>
      <w:jc w:val="both"/>
    </w:pPr>
    <w:rPr>
      <w:rFonts w:cstheme="majorBidi"/>
      <w:sz w:val="18"/>
    </w:rPr>
  </w:style>
  <w:style w:type="table" w:customStyle="1" w:styleId="TableNormal">
    <w:name w:val="Table Normal"/>
    <w:uiPriority w:val="2"/>
    <w:unhideWhenUsed/>
    <w:qFormat/>
    <w:rsid w:val="00BC6F07"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">
    <w:name w:val="自创样式"/>
    <w:basedOn w:val="a"/>
    <w:link w:val="aff0"/>
    <w:qFormat/>
    <w:rsid w:val="00BC6F07"/>
    <w:pPr>
      <w:widowControl w:val="0"/>
      <w:overflowPunct/>
      <w:adjustRightInd/>
      <w:spacing w:before="119" w:line="240" w:lineRule="auto"/>
      <w:ind w:right="260"/>
      <w:jc w:val="center"/>
      <w:textAlignment w:val="auto"/>
    </w:pPr>
    <w:rPr>
      <w:rFonts w:cstheme="minorBidi"/>
      <w:b/>
      <w:sz w:val="18"/>
      <w:szCs w:val="22"/>
      <w:lang w:val="zh-CN" w:bidi="zh-CN"/>
    </w:rPr>
  </w:style>
  <w:style w:type="character" w:customStyle="1" w:styleId="aff0">
    <w:name w:val="自创样式 字符"/>
    <w:basedOn w:val="a0"/>
    <w:link w:val="aff"/>
    <w:qFormat/>
    <w:rsid w:val="00BC6F07"/>
    <w:rPr>
      <w:rFonts w:cstheme="minorBidi"/>
      <w:b/>
      <w:sz w:val="18"/>
      <w:szCs w:val="22"/>
      <w:lang w:val="zh-CN" w:eastAsia="en-US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9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4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8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9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4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0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9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7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9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0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__.vsdx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Vorlagen\semdoc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C26D5D-4D6F-4B92-939B-538A86BD4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semdoc.dot</Template>
  <TotalTime>885</TotalTime>
  <Pages>11</Pages>
  <Words>1091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stdSEM Architectural Design Specification</vt:lpstr>
    </vt:vector>
  </TitlesOfParts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</cp:lastModifiedBy>
  <cp:revision>708</cp:revision>
  <cp:lastPrinted>1998-02-13T02:30:00Z</cp:lastPrinted>
  <dcterms:created xsi:type="dcterms:W3CDTF">2023-11-08T02:54:00Z</dcterms:created>
  <dcterms:modified xsi:type="dcterms:W3CDTF">2024-02-05T03:21:00Z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模板版本">
    <vt:lpwstr>1.0</vt:lpwstr>
  </property>
</Properties>
</file>